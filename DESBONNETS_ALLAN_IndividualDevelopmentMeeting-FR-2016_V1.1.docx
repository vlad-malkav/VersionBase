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124A" w:rsidRPr="00593BAF" w:rsidRDefault="00246466" w:rsidP="00D15EB0">
      <w:pPr>
        <w:rPr>
          <w:lang w:val="fr-FR"/>
        </w:rPr>
      </w:pPr>
      <w:r w:rsidRPr="00593BAF">
        <w:rPr>
          <w:noProof/>
          <w:lang w:val="fr-FR" w:eastAsia="fr-FR"/>
        </w:rPr>
        <w:drawing>
          <wp:anchor distT="0" distB="0" distL="114300" distR="114300" simplePos="0" relativeHeight="251688960" behindDoc="0" locked="0" layoutInCell="1" allowOverlap="1">
            <wp:simplePos x="0" y="0"/>
            <wp:positionH relativeFrom="margin">
              <wp:posOffset>3233420</wp:posOffset>
            </wp:positionH>
            <wp:positionV relativeFrom="paragraph">
              <wp:posOffset>-800100</wp:posOffset>
            </wp:positionV>
            <wp:extent cx="2520950" cy="421640"/>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0 - Digital Communication\Source ACTIMAGE\Sources\Charte Actimage 2\Paris\Template word\Visuels\LogoAct.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520950" cy="421640"/>
                    </a:xfrm>
                    <a:prstGeom prst="rect">
                      <a:avLst/>
                    </a:prstGeom>
                    <a:noFill/>
                    <a:ln>
                      <a:noFill/>
                    </a:ln>
                  </pic:spPr>
                </pic:pic>
              </a:graphicData>
            </a:graphic>
          </wp:anchor>
        </w:drawing>
      </w:r>
      <w:r w:rsidR="00DD039A">
        <w:rPr>
          <w:noProof/>
          <w:lang w:val="fr-FR" w:eastAsia="fr-FR"/>
        </w:rPr>
        <w:pict>
          <v:rect id="Rectangle 48" o:spid="_x0000_s1026" style="position:absolute;margin-left:0;margin-top:-85.15pt;width:452.1pt;height:5.25pt;z-index:251667456;visibility:visible;mso-position-horizontal:center;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" fillcolor="#ff562e" stroked="f" strokeweight="1pt">
            <w10:wrap type="square" anchorx="margin" anchory="margin"/>
          </v:rect>
        </w:pict>
      </w:r>
    </w:p>
    <w:p w:rsidR="00C1124A" w:rsidRPr="00593BAF" w:rsidRDefault="00246466" w:rsidP="00D15EB0">
      <w:pPr>
        <w:rPr>
          <w:lang w:val="fr-FR"/>
        </w:rPr>
      </w:pPr>
      <w:r w:rsidRPr="00593BAF">
        <w:rPr>
          <w:noProof/>
          <w:lang w:val="fr-FR" w:eastAsia="fr-FR"/>
        </w:rPr>
        <w:drawing>
          <wp:anchor distT="0" distB="0" distL="114300" distR="114300" simplePos="0" relativeHeight="251675648" behindDoc="0" locked="0" layoutInCell="1" allowOverlap="1">
            <wp:simplePos x="0" y="0"/>
            <wp:positionH relativeFrom="margin">
              <wp:posOffset>-17145</wp:posOffset>
            </wp:positionH>
            <wp:positionV relativeFrom="paragraph">
              <wp:posOffset>3438525</wp:posOffset>
            </wp:positionV>
            <wp:extent cx="5760720" cy="466725"/>
            <wp:effectExtent l="0" t="0" r="0" b="9525"/>
            <wp:wrapNone/>
            <wp:docPr id="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6725"/>
                    </a:xfrm>
                    <a:prstGeom prst="rect">
                      <a:avLst/>
                    </a:prstGeom>
                  </pic:spPr>
                </pic:pic>
              </a:graphicData>
            </a:graphic>
          </wp:anchor>
        </w:drawing>
      </w:r>
      <w:r w:rsidR="00DD039A">
        <w:rPr>
          <w:noProof/>
          <w:lang w:val="fr-FR" w:eastAsia="fr-FR"/>
        </w:rPr>
        <w:pict>
          <v:group id="Groupe 9" o:spid="_x0000_s1031" style="position:absolute;margin-left:-80.6pt;margin-top:361.15pt;width:605.25pt;height:396pt;z-index:251676672;mso-position-horizontal-relative:margin;mso-position-vertical-relative:margin;mso-width-relative:margin;mso-height-relative:margin" coordorigin="-1809,-8382" coordsize="76866,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">
            <v:shape id="Image 44" o:spid="_x0000_s1027" type="#_x0000_t75" style="position:absolute;left:-1809;top:-8382;width:76866;height:502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vp/bEAAAA2wAAAA8AAABkcnMvZG93bnJldi54bWxEj0FrAjEUhO+C/yE8oTfNtmiR1SilWGih&#10;LagreHwmz93FzcuSpOv675tCweMwM98wy3VvG9GRD7VjBY+TDASxdqbmUkGxfxvPQYSIbLBxTApu&#10;FGC9Gg6WmBt35S11u1iKBOGQo4IqxjaXMuiKLIaJa4mTd3beYkzSl9J4vCa4beRTlj1LizWnhQpb&#10;eq1IX3Y/VsF3Wxx4X2xOX77g7vih9WbmP5V6GPUvCxCR+ngP/7ffjYLpFP6+pB8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vp/bEAAAA2wAAAA8AAAAAAAAAAAAAAAAA&#10;nwIAAGRycy9kb3ducmV2LnhtbFBLBQYAAAAABAAEAPcAAACQAwAAAAA=&#10;">
              <v:imagedata r:id="rId13" o:title=""/>
              <v:path arrowok="t"/>
            </v:shape>
            <v:shapetype id="_x0000_t202" coordsize="21600,21600" o:spt="202" path="m,l,21600r21600,l21600,xe">
              <v:stroke joinstyle="miter"/>
              <v:path gradientshapeok="t" o:connecttype="rect"/>
            </v:shapetype>
            <v:shape id="Zone de texte 2" o:spid="_x0000_s1028" type="#_x0000_t202" style="position:absolute;left:9525;top:-1428;width:57518;height:225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2HOMIA&#10;AADbAAAADwAAAGRycy9kb3ducmV2LnhtbESPQWvCQBCF74L/YRmhN7NRaJXUNURpIfSm9uBxyI5J&#10;cHc2ZLdJ+u+7BcHbDO+9b97s8skaMVDvW8cKVkkKgrhyuuVawfflc7kF4QOyRuOYFPySh3w/n+0w&#10;027kEw3nUIsIYZ+hgiaELpPSVw1Z9InriKN2c73FENe+lrrHMcKtkes0fZMWW44XGuzo2FB1P//Y&#10;SKm/boPxdD04Ku6vnsqt+bgq9bKYincQgabwND/SpY71N/D/Sxx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Yc4wgAAANsAAAAPAAAAAAAAAAAAAAAAAJgCAABkcnMvZG93&#10;bnJldi54bWxQSwUGAAAAAAQABAD1AAAAhwMAAAAA&#10;" fillcolor="#ff562e" stroked="f">
              <v:fill opacity="62194f"/>
              <v:textbox>
                <w:txbxContent>
                  <w:p w:rsidR="00371FE2" w:rsidRPr="009A3A1B" w:rsidRDefault="00371FE2" w:rsidP="0032480C">
                    <w:pPr>
                      <w:pStyle w:val="GardeTitre"/>
                    </w:pPr>
                    <w:r>
                      <w:t>Individual Development planning</w:t>
                    </w:r>
                  </w:p>
                  <w:p w:rsidR="00371FE2" w:rsidRPr="00C44E8D" w:rsidRDefault="00371FE2" w:rsidP="008D20C0">
                    <w:pPr>
                      <w:pStyle w:val="GardeSsTitre"/>
                    </w:pPr>
                    <w:r>
                      <w:t>Entretien de développement</w:t>
                    </w:r>
                  </w:p>
                </w:txbxContent>
              </v:textbox>
            </v:shape>
            <v:shape id="Zone de texte 2" o:spid="_x0000_s1029" type="#_x0000_t202" style="position:absolute;left:4572;top:26460;width:41452;height:12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371FE2" w:rsidRPr="002F5213" w:rsidRDefault="00371FE2" w:rsidP="007A1C2C">
                    <w:pPr>
                      <w:pStyle w:val="CarteFonction"/>
                    </w:pPr>
                    <w:r w:rsidRPr="002F5213">
                      <w:t xml:space="preserve">Actimage Consulting </w:t>
                    </w:r>
                    <w:r>
                      <w:t>SAS</w:t>
                    </w:r>
                  </w:p>
                  <w:p w:rsidR="00371FE2" w:rsidRDefault="00371FE2" w:rsidP="00170796">
                    <w:pPr>
                      <w:pStyle w:val="CartedtailBlanc"/>
                    </w:pPr>
                    <w:r>
                      <w:t>15 rue du Louvre Ca.1</w:t>
                    </w:r>
                  </w:p>
                  <w:p w:rsidR="00371FE2" w:rsidRDefault="00371FE2" w:rsidP="00170796">
                    <w:pPr>
                      <w:pStyle w:val="CartedtailBlanc"/>
                    </w:pPr>
                    <w:r>
                      <w:t>F-75001 PARIS</w:t>
                    </w:r>
                  </w:p>
                  <w:p w:rsidR="00371FE2" w:rsidRDefault="00371FE2" w:rsidP="00170796">
                    <w:pPr>
                      <w:pStyle w:val="CartedtailBlanc"/>
                    </w:pPr>
                    <w:r>
                      <w:t>Tél : +33 (0)3 90 23 63 63</w:t>
                    </w:r>
                  </w:p>
                  <w:p w:rsidR="00371FE2" w:rsidRDefault="00371FE2" w:rsidP="00170796">
                    <w:pPr>
                      <w:pStyle w:val="CartedtailBlanc"/>
                    </w:pPr>
                    <w:r>
                      <w:t xml:space="preserve">Mail : </w:t>
                    </w:r>
                    <w:hyperlink r:id="rId14" w:history="1">
                      <w:r w:rsidRPr="005C06F6">
                        <w:rPr>
                          <w:rStyle w:val="Lienhypertexte"/>
                        </w:rPr>
                        <w:t>marches@actimage.net</w:t>
                      </w:r>
                    </w:hyperlink>
                  </w:p>
                  <w:p w:rsidR="00371FE2" w:rsidRPr="00DC18A2" w:rsidRDefault="00371FE2" w:rsidP="00170796">
                    <w:pPr>
                      <w:pStyle w:val="CartedtailBlanc"/>
                    </w:pPr>
                    <w:r>
                      <w:t xml:space="preserve">Web : </w:t>
                    </w:r>
                    <w:hyperlink r:id="rId15" w:history="1">
                      <w:r w:rsidRPr="005C06F6">
                        <w:rPr>
                          <w:rStyle w:val="Lienhypertexte"/>
                        </w:rPr>
                        <w:t>http://www.actimage.com</w:t>
                      </w:r>
                    </w:hyperlink>
                    <w:r>
                      <w:t xml:space="preserve"> </w:t>
                    </w:r>
                  </w:p>
                </w:txbxContent>
              </v:textbox>
            </v:shape>
            <w10:wrap type="square" anchorx="margin" anchory="margin"/>
          </v:group>
        </w:pict>
      </w:r>
      <w:r w:rsidR="00DD039A">
        <w:rPr>
          <w:noProof/>
          <w:lang w:val="fr-FR" w:eastAsia="fr-FR"/>
        </w:rPr>
        <w:pict>
          <v:shape id="Zone de texte 15" o:spid="_x0000_s1030" style="position:absolute;margin-left:0;margin-top:29.55pt;width:539.25pt;height:153pt;z-index:251670528;visibility:visible;mso-wrap-distance-top:3.6pt;mso-wrap-distance-bottom:3.6pt;mso-position-horizontal-relative:page;mso-position-vertical-relative:text;mso-width-relative:margin;mso-height-relative:margin;v-text-anchor:middle" coordsize="2956560,1722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" adj="-11796480,,5400" path="m,l2087880,7620r868680,1714500l,1722120,,xe" fillcolor="white [3212]" stroked="f">
            <v:stroke joinstyle="miter"/>
            <v:formulas/>
            <v:path o:connecttype="custom" o:connectlocs="0,0;4836293,8598;6848474,1943099;0,1943099;0,0" o:connectangles="0,0,0,0,0" textboxrect="0,0,2956560,1722120"/>
            <v:textbox>
              <w:txbxContent>
                <w:p w:rsidR="00371FE2" w:rsidRPr="006D442A" w:rsidRDefault="00371FE2" w:rsidP="00C30CF0">
                  <w:pPr>
                    <w:pStyle w:val="CarteNom"/>
                  </w:pPr>
                  <w:r w:rsidRPr="006D442A">
                    <w:t xml:space="preserve">ALLAN DESBONNETS </w:t>
                  </w:r>
                </w:p>
                <w:p w:rsidR="00371FE2" w:rsidRPr="006D442A" w:rsidRDefault="00371FE2" w:rsidP="00C30CF0">
                  <w:pPr>
                    <w:pStyle w:val="CarteFonction"/>
                  </w:pPr>
                  <w:r w:rsidRPr="006D442A">
                    <w:t>Rattaché à l’agence de « Colmar »</w:t>
                  </w:r>
                </w:p>
                <w:p w:rsidR="00371FE2" w:rsidRPr="009A3A1B" w:rsidRDefault="00371FE2" w:rsidP="00D76334">
                  <w:pPr>
                    <w:pStyle w:val="Cartedtail"/>
                  </w:pPr>
                  <w:r w:rsidRPr="006D442A">
                    <w:t>Date : « </w:t>
                  </w:r>
                  <w:r w:rsidR="00084618">
                    <w:t>04</w:t>
                  </w:r>
                  <w:r w:rsidRPr="006D442A">
                    <w:t>/</w:t>
                  </w:r>
                  <w:r w:rsidR="00084618">
                    <w:t>02</w:t>
                  </w:r>
                  <w:r w:rsidRPr="006D442A">
                    <w:t>/2016 »</w:t>
                  </w:r>
                </w:p>
              </w:txbxContent>
            </v:textbox>
            <w10:wrap type="square" anchorx="page"/>
          </v:shape>
        </w:pict>
      </w:r>
    </w:p>
    <w:p w:rsidR="003061A8" w:rsidRPr="00593BAF" w:rsidRDefault="003061A8" w:rsidP="00D15EB0">
      <w:pPr>
        <w:pStyle w:val="Titre"/>
        <w:rPr>
          <w:lang w:val="fr-FR"/>
        </w:rPr>
      </w:pPr>
      <w:r w:rsidRPr="00593BAF">
        <w:rPr>
          <w:lang w:val="fr-FR"/>
        </w:rPr>
        <w:lastRenderedPageBreak/>
        <w:t>Sommaire</w:t>
      </w:r>
    </w:p>
    <w:p w:rsidR="009F428B" w:rsidRDefault="00E4319A">
      <w:pPr>
        <w:pStyle w:val="TM1"/>
        <w:rPr>
          <w:rFonts w:asciiTheme="minorHAnsi" w:eastAsiaTheme="minorEastAsia" w:hAnsiTheme="minorHAnsi" w:cstheme="minorBidi"/>
          <w:b w:val="0"/>
          <w:color w:val="auto"/>
          <w:sz w:val="22"/>
          <w:szCs w:val="22"/>
          <w:lang w:eastAsia="fr-FR"/>
        </w:rPr>
      </w:pPr>
      <w:r w:rsidRPr="00593BAF">
        <w:fldChar w:fldCharType="begin"/>
      </w:r>
      <w:r w:rsidR="00F05CCC" w:rsidRPr="00593BAF">
        <w:instrText xml:space="preserve"> TOC \o "1-3" \h \z \u </w:instrText>
      </w:r>
      <w:r w:rsidRPr="00593BAF">
        <w:fldChar w:fldCharType="separate"/>
      </w:r>
      <w:hyperlink w:anchor="_Toc424913235" w:history="1">
        <w:r w:rsidR="009F428B" w:rsidRPr="00B6726C">
          <w:rPr>
            <w:rStyle w:val="Lienhypertexte"/>
          </w:rPr>
          <w:t>1.</w:t>
        </w:r>
        <w:r w:rsidR="009F428B">
          <w:rPr>
            <w:rFonts w:asciiTheme="minorHAnsi" w:eastAsiaTheme="minorEastAsia" w:hAnsiTheme="minorHAnsi" w:cstheme="minorBidi"/>
            <w:b w:val="0"/>
            <w:color w:val="auto"/>
            <w:sz w:val="22"/>
            <w:szCs w:val="22"/>
            <w:lang w:eastAsia="fr-FR"/>
          </w:rPr>
          <w:tab/>
        </w:r>
        <w:r w:rsidR="009F428B" w:rsidRPr="00B6726C">
          <w:rPr>
            <w:rStyle w:val="Lienhypertexte"/>
          </w:rPr>
          <w:t>Avant-propos</w:t>
        </w:r>
        <w:r w:rsidR="009F428B">
          <w:rPr>
            <w:webHidden/>
          </w:rPr>
          <w:tab/>
        </w:r>
        <w:r>
          <w:rPr>
            <w:webHidden/>
          </w:rPr>
          <w:fldChar w:fldCharType="begin"/>
        </w:r>
        <w:r w:rsidR="009F428B">
          <w:rPr>
            <w:webHidden/>
          </w:rPr>
          <w:instrText xml:space="preserve"> PAGEREF _Toc424913235 \h </w:instrText>
        </w:r>
        <w:r>
          <w:rPr>
            <w:webHidden/>
          </w:rPr>
        </w:r>
        <w:r>
          <w:rPr>
            <w:webHidden/>
          </w:rPr>
          <w:fldChar w:fldCharType="separate"/>
        </w:r>
        <w:r w:rsidR="009F428B">
          <w:rPr>
            <w:webHidden/>
          </w:rPr>
          <w:t>3</w:t>
        </w:r>
        <w:r>
          <w:rPr>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36" w:history="1">
        <w:r w:rsidR="009F428B" w:rsidRPr="00B6726C">
          <w:rPr>
            <w:rStyle w:val="Lienhypertexte"/>
            <w:noProof/>
          </w:rPr>
          <w:t>1.1.</w:t>
        </w:r>
        <w:r w:rsidR="009F428B">
          <w:rPr>
            <w:rFonts w:asciiTheme="minorHAnsi" w:eastAsiaTheme="minorEastAsia" w:hAnsiTheme="minorHAnsi" w:cstheme="minorBidi"/>
            <w:noProof/>
            <w:szCs w:val="22"/>
            <w:lang w:eastAsia="fr-FR"/>
          </w:rPr>
          <w:tab/>
        </w:r>
        <w:r w:rsidR="009F428B" w:rsidRPr="00B6726C">
          <w:rPr>
            <w:rStyle w:val="Lienhypertexte"/>
            <w:noProof/>
          </w:rPr>
          <w:t>Quelques conseils</w:t>
        </w:r>
        <w:r w:rsidR="009F428B">
          <w:rPr>
            <w:noProof/>
            <w:webHidden/>
          </w:rPr>
          <w:tab/>
        </w:r>
        <w:r w:rsidR="00E4319A">
          <w:rPr>
            <w:noProof/>
            <w:webHidden/>
          </w:rPr>
          <w:fldChar w:fldCharType="begin"/>
        </w:r>
        <w:r w:rsidR="009F428B">
          <w:rPr>
            <w:noProof/>
            <w:webHidden/>
          </w:rPr>
          <w:instrText xml:space="preserve"> PAGEREF _Toc424913236 \h </w:instrText>
        </w:r>
        <w:r w:rsidR="00E4319A">
          <w:rPr>
            <w:noProof/>
            <w:webHidden/>
          </w:rPr>
        </w:r>
        <w:r w:rsidR="00E4319A">
          <w:rPr>
            <w:noProof/>
            <w:webHidden/>
          </w:rPr>
          <w:fldChar w:fldCharType="separate"/>
        </w:r>
        <w:r w:rsidR="009F428B">
          <w:rPr>
            <w:noProof/>
            <w:webHidden/>
          </w:rPr>
          <w:t>3</w:t>
        </w:r>
        <w:r w:rsidR="00E4319A">
          <w:rPr>
            <w:noProof/>
            <w:webHidden/>
          </w:rPr>
          <w:fldChar w:fldCharType="end"/>
        </w:r>
      </w:hyperlink>
    </w:p>
    <w:p w:rsidR="009F428B" w:rsidRDefault="00DD039A">
      <w:pPr>
        <w:pStyle w:val="TM3"/>
        <w:rPr>
          <w:rFonts w:asciiTheme="minorHAnsi" w:eastAsiaTheme="minorEastAsia" w:hAnsiTheme="minorHAnsi" w:cstheme="minorBidi"/>
          <w:noProof/>
          <w:sz w:val="22"/>
          <w:szCs w:val="22"/>
          <w:lang w:val="fr-FR" w:eastAsia="fr-FR"/>
        </w:rPr>
      </w:pPr>
      <w:hyperlink w:anchor="_Toc424913237" w:history="1">
        <w:r w:rsidR="009F428B" w:rsidRPr="00B6726C">
          <w:rPr>
            <w:rStyle w:val="Lienhypertexte"/>
            <w:noProof/>
            <w:lang w:val="fr-FR"/>
          </w:rPr>
          <w:t>1.1.1.</w:t>
        </w:r>
        <w:r w:rsidR="009F428B">
          <w:rPr>
            <w:rFonts w:asciiTheme="minorHAnsi" w:eastAsiaTheme="minorEastAsia" w:hAnsiTheme="minorHAnsi" w:cstheme="minorBidi"/>
            <w:noProof/>
            <w:sz w:val="22"/>
            <w:szCs w:val="22"/>
            <w:lang w:val="fr-FR" w:eastAsia="fr-FR"/>
          </w:rPr>
          <w:tab/>
        </w:r>
        <w:r w:rsidR="009F428B" w:rsidRPr="00B6726C">
          <w:rPr>
            <w:rStyle w:val="Lienhypertexte"/>
            <w:noProof/>
            <w:lang w:val="fr-FR"/>
          </w:rPr>
          <w:t>Compléter votre IDP : la méthode STAR</w:t>
        </w:r>
        <w:r w:rsidR="009F428B">
          <w:rPr>
            <w:noProof/>
            <w:webHidden/>
          </w:rPr>
          <w:tab/>
        </w:r>
        <w:r w:rsidR="00E4319A">
          <w:rPr>
            <w:noProof/>
            <w:webHidden/>
          </w:rPr>
          <w:fldChar w:fldCharType="begin"/>
        </w:r>
        <w:r w:rsidR="009F428B">
          <w:rPr>
            <w:noProof/>
            <w:webHidden/>
          </w:rPr>
          <w:instrText xml:space="preserve"> PAGEREF _Toc424913237 \h </w:instrText>
        </w:r>
        <w:r w:rsidR="00E4319A">
          <w:rPr>
            <w:noProof/>
            <w:webHidden/>
          </w:rPr>
        </w:r>
        <w:r w:rsidR="00E4319A">
          <w:rPr>
            <w:noProof/>
            <w:webHidden/>
          </w:rPr>
          <w:fldChar w:fldCharType="separate"/>
        </w:r>
        <w:r w:rsidR="009F428B">
          <w:rPr>
            <w:noProof/>
            <w:webHidden/>
          </w:rPr>
          <w:t>3</w:t>
        </w:r>
        <w:r w:rsidR="00E4319A">
          <w:rPr>
            <w:noProof/>
            <w:webHidden/>
          </w:rPr>
          <w:fldChar w:fldCharType="end"/>
        </w:r>
      </w:hyperlink>
    </w:p>
    <w:p w:rsidR="009F428B" w:rsidRDefault="00DD039A">
      <w:pPr>
        <w:pStyle w:val="TM3"/>
        <w:rPr>
          <w:rFonts w:asciiTheme="minorHAnsi" w:eastAsiaTheme="minorEastAsia" w:hAnsiTheme="minorHAnsi" w:cstheme="minorBidi"/>
          <w:noProof/>
          <w:sz w:val="22"/>
          <w:szCs w:val="22"/>
          <w:lang w:val="fr-FR" w:eastAsia="fr-FR"/>
        </w:rPr>
      </w:pPr>
      <w:hyperlink w:anchor="_Toc424913238" w:history="1">
        <w:r w:rsidR="009F428B" w:rsidRPr="00B6726C">
          <w:rPr>
            <w:rStyle w:val="Lienhypertexte"/>
            <w:noProof/>
            <w:lang w:val="fr-FR"/>
          </w:rPr>
          <w:t>1.1.2.</w:t>
        </w:r>
        <w:r w:rsidR="009F428B">
          <w:rPr>
            <w:rFonts w:asciiTheme="minorHAnsi" w:eastAsiaTheme="minorEastAsia" w:hAnsiTheme="minorHAnsi" w:cstheme="minorBidi"/>
            <w:noProof/>
            <w:sz w:val="22"/>
            <w:szCs w:val="22"/>
            <w:lang w:val="fr-FR" w:eastAsia="fr-FR"/>
          </w:rPr>
          <w:tab/>
        </w:r>
        <w:r w:rsidR="009F428B" w:rsidRPr="00B6726C">
          <w:rPr>
            <w:rStyle w:val="Lienhypertexte"/>
            <w:noProof/>
            <w:lang w:val="fr-FR"/>
          </w:rPr>
          <w:t>Déroulement de l’IDP : la checklist OREO</w:t>
        </w:r>
        <w:r w:rsidR="009F428B">
          <w:rPr>
            <w:noProof/>
            <w:webHidden/>
          </w:rPr>
          <w:tab/>
        </w:r>
        <w:r w:rsidR="00E4319A">
          <w:rPr>
            <w:noProof/>
            <w:webHidden/>
          </w:rPr>
          <w:fldChar w:fldCharType="begin"/>
        </w:r>
        <w:r w:rsidR="009F428B">
          <w:rPr>
            <w:noProof/>
            <w:webHidden/>
          </w:rPr>
          <w:instrText xml:space="preserve"> PAGEREF _Toc424913238 \h </w:instrText>
        </w:r>
        <w:r w:rsidR="00E4319A">
          <w:rPr>
            <w:noProof/>
            <w:webHidden/>
          </w:rPr>
        </w:r>
        <w:r w:rsidR="00E4319A">
          <w:rPr>
            <w:noProof/>
            <w:webHidden/>
          </w:rPr>
          <w:fldChar w:fldCharType="separate"/>
        </w:r>
        <w:r w:rsidR="009F428B">
          <w:rPr>
            <w:noProof/>
            <w:webHidden/>
          </w:rPr>
          <w:t>4</w:t>
        </w:r>
        <w:r w:rsidR="00E4319A">
          <w:rPr>
            <w:noProof/>
            <w:webHidden/>
          </w:rPr>
          <w:fldChar w:fldCharType="end"/>
        </w:r>
      </w:hyperlink>
    </w:p>
    <w:p w:rsidR="009F428B" w:rsidRDefault="00DD039A">
      <w:pPr>
        <w:pStyle w:val="TM3"/>
        <w:rPr>
          <w:rFonts w:asciiTheme="minorHAnsi" w:eastAsiaTheme="minorEastAsia" w:hAnsiTheme="minorHAnsi" w:cstheme="minorBidi"/>
          <w:noProof/>
          <w:sz w:val="22"/>
          <w:szCs w:val="22"/>
          <w:lang w:val="fr-FR" w:eastAsia="fr-FR"/>
        </w:rPr>
      </w:pPr>
      <w:hyperlink w:anchor="_Toc424913239" w:history="1">
        <w:r w:rsidR="009F428B" w:rsidRPr="00B6726C">
          <w:rPr>
            <w:rStyle w:val="Lienhypertexte"/>
            <w:noProof/>
            <w:lang w:val="fr-FR"/>
          </w:rPr>
          <w:t>1.1.3.</w:t>
        </w:r>
        <w:r w:rsidR="009F428B">
          <w:rPr>
            <w:rFonts w:asciiTheme="minorHAnsi" w:eastAsiaTheme="minorEastAsia" w:hAnsiTheme="minorHAnsi" w:cstheme="minorBidi"/>
            <w:noProof/>
            <w:sz w:val="22"/>
            <w:szCs w:val="22"/>
            <w:lang w:val="fr-FR" w:eastAsia="fr-FR"/>
          </w:rPr>
          <w:tab/>
        </w:r>
        <w:r w:rsidR="009F428B" w:rsidRPr="00B6726C">
          <w:rPr>
            <w:rStyle w:val="Lienhypertexte"/>
            <w:noProof/>
            <w:lang w:val="fr-FR"/>
          </w:rPr>
          <w:t>Fixer des objectifs SMART</w:t>
        </w:r>
        <w:r w:rsidR="009F428B">
          <w:rPr>
            <w:noProof/>
            <w:webHidden/>
          </w:rPr>
          <w:tab/>
        </w:r>
        <w:r w:rsidR="00E4319A">
          <w:rPr>
            <w:noProof/>
            <w:webHidden/>
          </w:rPr>
          <w:fldChar w:fldCharType="begin"/>
        </w:r>
        <w:r w:rsidR="009F428B">
          <w:rPr>
            <w:noProof/>
            <w:webHidden/>
          </w:rPr>
          <w:instrText xml:space="preserve"> PAGEREF _Toc424913239 \h </w:instrText>
        </w:r>
        <w:r w:rsidR="00E4319A">
          <w:rPr>
            <w:noProof/>
            <w:webHidden/>
          </w:rPr>
        </w:r>
        <w:r w:rsidR="00E4319A">
          <w:rPr>
            <w:noProof/>
            <w:webHidden/>
          </w:rPr>
          <w:fldChar w:fldCharType="separate"/>
        </w:r>
        <w:r w:rsidR="009F428B">
          <w:rPr>
            <w:noProof/>
            <w:webHidden/>
          </w:rPr>
          <w:t>4</w:t>
        </w:r>
        <w:r w:rsidR="00E4319A">
          <w:rPr>
            <w:noProof/>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40" w:history="1">
        <w:r w:rsidR="009F428B" w:rsidRPr="00B6726C">
          <w:rPr>
            <w:rStyle w:val="Lienhypertexte"/>
            <w:noProof/>
          </w:rPr>
          <w:t>1.2.</w:t>
        </w:r>
        <w:r w:rsidR="009F428B">
          <w:rPr>
            <w:rFonts w:asciiTheme="minorHAnsi" w:eastAsiaTheme="minorEastAsia" w:hAnsiTheme="minorHAnsi" w:cstheme="minorBidi"/>
            <w:noProof/>
            <w:szCs w:val="22"/>
            <w:lang w:eastAsia="fr-FR"/>
          </w:rPr>
          <w:tab/>
        </w:r>
        <w:r w:rsidR="009F428B" w:rsidRPr="00B6726C">
          <w:rPr>
            <w:rStyle w:val="Lienhypertexte"/>
            <w:noProof/>
          </w:rPr>
          <w:t>Quelques remarques</w:t>
        </w:r>
        <w:r w:rsidR="009F428B">
          <w:rPr>
            <w:noProof/>
            <w:webHidden/>
          </w:rPr>
          <w:tab/>
        </w:r>
        <w:r w:rsidR="00E4319A">
          <w:rPr>
            <w:noProof/>
            <w:webHidden/>
          </w:rPr>
          <w:fldChar w:fldCharType="begin"/>
        </w:r>
        <w:r w:rsidR="009F428B">
          <w:rPr>
            <w:noProof/>
            <w:webHidden/>
          </w:rPr>
          <w:instrText xml:space="preserve"> PAGEREF _Toc424913240 \h </w:instrText>
        </w:r>
        <w:r w:rsidR="00E4319A">
          <w:rPr>
            <w:noProof/>
            <w:webHidden/>
          </w:rPr>
        </w:r>
        <w:r w:rsidR="00E4319A">
          <w:rPr>
            <w:noProof/>
            <w:webHidden/>
          </w:rPr>
          <w:fldChar w:fldCharType="separate"/>
        </w:r>
        <w:r w:rsidR="009F428B">
          <w:rPr>
            <w:noProof/>
            <w:webHidden/>
          </w:rPr>
          <w:t>5</w:t>
        </w:r>
        <w:r w:rsidR="00E4319A">
          <w:rPr>
            <w:noProof/>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41" w:history="1">
        <w:r w:rsidR="009F428B" w:rsidRPr="00B6726C">
          <w:rPr>
            <w:rStyle w:val="Lienhypertexte"/>
            <w:noProof/>
          </w:rPr>
          <w:t>1.3.</w:t>
        </w:r>
        <w:r w:rsidR="009F428B">
          <w:rPr>
            <w:rFonts w:asciiTheme="minorHAnsi" w:eastAsiaTheme="minorEastAsia" w:hAnsiTheme="minorHAnsi" w:cstheme="minorBidi"/>
            <w:noProof/>
            <w:szCs w:val="22"/>
            <w:lang w:eastAsia="fr-FR"/>
          </w:rPr>
          <w:tab/>
        </w:r>
        <w:r w:rsidR="009F428B" w:rsidRPr="00B6726C">
          <w:rPr>
            <w:rStyle w:val="Lienhypertexte"/>
            <w:noProof/>
          </w:rPr>
          <w:t>Documents Annexes</w:t>
        </w:r>
        <w:r w:rsidR="009F428B">
          <w:rPr>
            <w:noProof/>
            <w:webHidden/>
          </w:rPr>
          <w:tab/>
        </w:r>
        <w:r w:rsidR="00E4319A">
          <w:rPr>
            <w:noProof/>
            <w:webHidden/>
          </w:rPr>
          <w:fldChar w:fldCharType="begin"/>
        </w:r>
        <w:r w:rsidR="009F428B">
          <w:rPr>
            <w:noProof/>
            <w:webHidden/>
          </w:rPr>
          <w:instrText xml:space="preserve"> PAGEREF _Toc424913241 \h </w:instrText>
        </w:r>
        <w:r w:rsidR="00E4319A">
          <w:rPr>
            <w:noProof/>
            <w:webHidden/>
          </w:rPr>
        </w:r>
        <w:r w:rsidR="00E4319A">
          <w:rPr>
            <w:noProof/>
            <w:webHidden/>
          </w:rPr>
          <w:fldChar w:fldCharType="separate"/>
        </w:r>
        <w:r w:rsidR="009F428B">
          <w:rPr>
            <w:noProof/>
            <w:webHidden/>
          </w:rPr>
          <w:t>5</w:t>
        </w:r>
        <w:r w:rsidR="00E4319A">
          <w:rPr>
            <w:noProof/>
            <w:webHidden/>
          </w:rPr>
          <w:fldChar w:fldCharType="end"/>
        </w:r>
      </w:hyperlink>
    </w:p>
    <w:p w:rsidR="009F428B" w:rsidRDefault="00DD039A">
      <w:pPr>
        <w:pStyle w:val="TM1"/>
        <w:rPr>
          <w:rFonts w:asciiTheme="minorHAnsi" w:eastAsiaTheme="minorEastAsia" w:hAnsiTheme="minorHAnsi" w:cstheme="minorBidi"/>
          <w:b w:val="0"/>
          <w:color w:val="auto"/>
          <w:sz w:val="22"/>
          <w:szCs w:val="22"/>
          <w:lang w:eastAsia="fr-FR"/>
        </w:rPr>
      </w:pPr>
      <w:hyperlink w:anchor="_Toc424913242" w:history="1">
        <w:r w:rsidR="009F428B" w:rsidRPr="00B6726C">
          <w:rPr>
            <w:rStyle w:val="Lienhypertexte"/>
          </w:rPr>
          <w:t>2.</w:t>
        </w:r>
        <w:r w:rsidR="009F428B">
          <w:rPr>
            <w:rFonts w:asciiTheme="minorHAnsi" w:eastAsiaTheme="minorEastAsia" w:hAnsiTheme="minorHAnsi" w:cstheme="minorBidi"/>
            <w:b w:val="0"/>
            <w:color w:val="auto"/>
            <w:sz w:val="22"/>
            <w:szCs w:val="22"/>
            <w:lang w:eastAsia="fr-FR"/>
          </w:rPr>
          <w:tab/>
        </w:r>
        <w:r w:rsidR="009F428B" w:rsidRPr="00B6726C">
          <w:rPr>
            <w:rStyle w:val="Lienhypertexte"/>
          </w:rPr>
          <w:t>Bilan de la période écoulée</w:t>
        </w:r>
        <w:r w:rsidR="009F428B">
          <w:rPr>
            <w:webHidden/>
          </w:rPr>
          <w:tab/>
        </w:r>
        <w:r w:rsidR="00E4319A">
          <w:rPr>
            <w:webHidden/>
          </w:rPr>
          <w:fldChar w:fldCharType="begin"/>
        </w:r>
        <w:r w:rsidR="009F428B">
          <w:rPr>
            <w:webHidden/>
          </w:rPr>
          <w:instrText xml:space="preserve"> PAGEREF _Toc424913242 \h </w:instrText>
        </w:r>
        <w:r w:rsidR="00E4319A">
          <w:rPr>
            <w:webHidden/>
          </w:rPr>
        </w:r>
        <w:r w:rsidR="00E4319A">
          <w:rPr>
            <w:webHidden/>
          </w:rPr>
          <w:fldChar w:fldCharType="separate"/>
        </w:r>
        <w:r w:rsidR="009F428B">
          <w:rPr>
            <w:webHidden/>
          </w:rPr>
          <w:t>6</w:t>
        </w:r>
        <w:r w:rsidR="00E4319A">
          <w:rPr>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43" w:history="1">
        <w:r w:rsidR="009F428B" w:rsidRPr="00B6726C">
          <w:rPr>
            <w:rStyle w:val="Lienhypertexte"/>
            <w:noProof/>
          </w:rPr>
          <w:t>2.1.</w:t>
        </w:r>
        <w:r w:rsidR="009F428B">
          <w:rPr>
            <w:rFonts w:asciiTheme="minorHAnsi" w:eastAsiaTheme="minorEastAsia" w:hAnsiTheme="minorHAnsi" w:cstheme="minorBidi"/>
            <w:noProof/>
            <w:szCs w:val="22"/>
            <w:lang w:eastAsia="fr-FR"/>
          </w:rPr>
          <w:tab/>
        </w:r>
        <w:r w:rsidR="009F428B" w:rsidRPr="00B6726C">
          <w:rPr>
            <w:rStyle w:val="Lienhypertexte"/>
            <w:noProof/>
          </w:rPr>
          <w:t>Objectifs de la période précédente</w:t>
        </w:r>
        <w:r w:rsidR="009F428B">
          <w:rPr>
            <w:noProof/>
            <w:webHidden/>
          </w:rPr>
          <w:tab/>
        </w:r>
        <w:r w:rsidR="00E4319A">
          <w:rPr>
            <w:noProof/>
            <w:webHidden/>
          </w:rPr>
          <w:fldChar w:fldCharType="begin"/>
        </w:r>
        <w:r w:rsidR="009F428B">
          <w:rPr>
            <w:noProof/>
            <w:webHidden/>
          </w:rPr>
          <w:instrText xml:space="preserve"> PAGEREF _Toc424913243 \h </w:instrText>
        </w:r>
        <w:r w:rsidR="00E4319A">
          <w:rPr>
            <w:noProof/>
            <w:webHidden/>
          </w:rPr>
        </w:r>
        <w:r w:rsidR="00E4319A">
          <w:rPr>
            <w:noProof/>
            <w:webHidden/>
          </w:rPr>
          <w:fldChar w:fldCharType="separate"/>
        </w:r>
        <w:r w:rsidR="009F428B">
          <w:rPr>
            <w:noProof/>
            <w:webHidden/>
          </w:rPr>
          <w:t>6</w:t>
        </w:r>
        <w:r w:rsidR="00E4319A">
          <w:rPr>
            <w:noProof/>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44" w:history="1">
        <w:r w:rsidR="009F428B" w:rsidRPr="00B6726C">
          <w:rPr>
            <w:rStyle w:val="Lienhypertexte"/>
            <w:noProof/>
          </w:rPr>
          <w:t>2.2.</w:t>
        </w:r>
        <w:r w:rsidR="009F428B">
          <w:rPr>
            <w:rFonts w:asciiTheme="minorHAnsi" w:eastAsiaTheme="minorEastAsia" w:hAnsiTheme="minorHAnsi" w:cstheme="minorBidi"/>
            <w:noProof/>
            <w:szCs w:val="22"/>
            <w:lang w:eastAsia="fr-FR"/>
          </w:rPr>
          <w:tab/>
        </w:r>
        <w:r w:rsidR="009F428B" w:rsidRPr="00B6726C">
          <w:rPr>
            <w:rStyle w:val="Lienhypertexte"/>
            <w:noProof/>
          </w:rPr>
          <w:t>Bilan de la période écoulée</w:t>
        </w:r>
        <w:r w:rsidR="009F428B">
          <w:rPr>
            <w:noProof/>
            <w:webHidden/>
          </w:rPr>
          <w:tab/>
        </w:r>
        <w:r w:rsidR="00E4319A">
          <w:rPr>
            <w:noProof/>
            <w:webHidden/>
          </w:rPr>
          <w:fldChar w:fldCharType="begin"/>
        </w:r>
        <w:r w:rsidR="009F428B">
          <w:rPr>
            <w:noProof/>
            <w:webHidden/>
          </w:rPr>
          <w:instrText xml:space="preserve"> PAGEREF _Toc424913244 \h </w:instrText>
        </w:r>
        <w:r w:rsidR="00E4319A">
          <w:rPr>
            <w:noProof/>
            <w:webHidden/>
          </w:rPr>
        </w:r>
        <w:r w:rsidR="00E4319A">
          <w:rPr>
            <w:noProof/>
            <w:webHidden/>
          </w:rPr>
          <w:fldChar w:fldCharType="separate"/>
        </w:r>
        <w:r w:rsidR="009F428B">
          <w:rPr>
            <w:noProof/>
            <w:webHidden/>
          </w:rPr>
          <w:t>6</w:t>
        </w:r>
        <w:r w:rsidR="00E4319A">
          <w:rPr>
            <w:noProof/>
            <w:webHidden/>
          </w:rPr>
          <w:fldChar w:fldCharType="end"/>
        </w:r>
      </w:hyperlink>
    </w:p>
    <w:p w:rsidR="009F428B" w:rsidRDefault="00DD039A">
      <w:pPr>
        <w:pStyle w:val="TM3"/>
        <w:rPr>
          <w:rFonts w:asciiTheme="minorHAnsi" w:eastAsiaTheme="minorEastAsia" w:hAnsiTheme="minorHAnsi" w:cstheme="minorBidi"/>
          <w:noProof/>
          <w:sz w:val="22"/>
          <w:szCs w:val="22"/>
          <w:lang w:val="fr-FR" w:eastAsia="fr-FR"/>
        </w:rPr>
      </w:pPr>
      <w:hyperlink w:anchor="_Toc424913245" w:history="1">
        <w:r w:rsidR="009F428B" w:rsidRPr="00B6726C">
          <w:rPr>
            <w:rStyle w:val="Lienhypertexte"/>
            <w:noProof/>
            <w:lang w:val="fr-FR"/>
          </w:rPr>
          <w:t>2.2.1.</w:t>
        </w:r>
        <w:r w:rsidR="009F428B">
          <w:rPr>
            <w:rFonts w:asciiTheme="minorHAnsi" w:eastAsiaTheme="minorEastAsia" w:hAnsiTheme="minorHAnsi" w:cstheme="minorBidi"/>
            <w:noProof/>
            <w:sz w:val="22"/>
            <w:szCs w:val="22"/>
            <w:lang w:val="fr-FR" w:eastAsia="fr-FR"/>
          </w:rPr>
          <w:tab/>
        </w:r>
        <w:r w:rsidR="009F428B" w:rsidRPr="00B6726C">
          <w:rPr>
            <w:rStyle w:val="Lienhypertexte"/>
            <w:noProof/>
            <w:lang w:val="fr-FR"/>
          </w:rPr>
          <w:t>Ressenti global</w:t>
        </w:r>
        <w:r w:rsidR="009F428B">
          <w:rPr>
            <w:noProof/>
            <w:webHidden/>
          </w:rPr>
          <w:tab/>
        </w:r>
        <w:r w:rsidR="00E4319A">
          <w:rPr>
            <w:noProof/>
            <w:webHidden/>
          </w:rPr>
          <w:fldChar w:fldCharType="begin"/>
        </w:r>
        <w:r w:rsidR="009F428B">
          <w:rPr>
            <w:noProof/>
            <w:webHidden/>
          </w:rPr>
          <w:instrText xml:space="preserve"> PAGEREF _Toc424913245 \h </w:instrText>
        </w:r>
        <w:r w:rsidR="00E4319A">
          <w:rPr>
            <w:noProof/>
            <w:webHidden/>
          </w:rPr>
        </w:r>
        <w:r w:rsidR="00E4319A">
          <w:rPr>
            <w:noProof/>
            <w:webHidden/>
          </w:rPr>
          <w:fldChar w:fldCharType="separate"/>
        </w:r>
        <w:r w:rsidR="009F428B">
          <w:rPr>
            <w:noProof/>
            <w:webHidden/>
          </w:rPr>
          <w:t>6</w:t>
        </w:r>
        <w:r w:rsidR="00E4319A">
          <w:rPr>
            <w:noProof/>
            <w:webHidden/>
          </w:rPr>
          <w:fldChar w:fldCharType="end"/>
        </w:r>
      </w:hyperlink>
    </w:p>
    <w:p w:rsidR="009F428B" w:rsidRDefault="00DD039A">
      <w:pPr>
        <w:pStyle w:val="TM3"/>
        <w:rPr>
          <w:rFonts w:asciiTheme="minorHAnsi" w:eastAsiaTheme="minorEastAsia" w:hAnsiTheme="minorHAnsi" w:cstheme="minorBidi"/>
          <w:noProof/>
          <w:sz w:val="22"/>
          <w:szCs w:val="22"/>
          <w:lang w:val="fr-FR" w:eastAsia="fr-FR"/>
        </w:rPr>
      </w:pPr>
      <w:hyperlink w:anchor="_Toc424913246" w:history="1">
        <w:r w:rsidR="009F428B" w:rsidRPr="00B6726C">
          <w:rPr>
            <w:rStyle w:val="Lienhypertexte"/>
            <w:noProof/>
            <w:lang w:val="fr-FR"/>
          </w:rPr>
          <w:t>2.2.2.</w:t>
        </w:r>
        <w:r w:rsidR="009F428B">
          <w:rPr>
            <w:rFonts w:asciiTheme="minorHAnsi" w:eastAsiaTheme="minorEastAsia" w:hAnsiTheme="minorHAnsi" w:cstheme="minorBidi"/>
            <w:noProof/>
            <w:sz w:val="22"/>
            <w:szCs w:val="22"/>
            <w:lang w:val="fr-FR" w:eastAsia="fr-FR"/>
          </w:rPr>
          <w:tab/>
        </w:r>
        <w:r w:rsidR="009F428B" w:rsidRPr="00B6726C">
          <w:rPr>
            <w:rStyle w:val="Lienhypertexte"/>
            <w:noProof/>
            <w:lang w:val="fr-FR"/>
          </w:rPr>
          <w:t>Réussites</w:t>
        </w:r>
        <w:r w:rsidR="009F428B">
          <w:rPr>
            <w:noProof/>
            <w:webHidden/>
          </w:rPr>
          <w:tab/>
        </w:r>
        <w:r w:rsidR="00E4319A">
          <w:rPr>
            <w:noProof/>
            <w:webHidden/>
          </w:rPr>
          <w:fldChar w:fldCharType="begin"/>
        </w:r>
        <w:r w:rsidR="009F428B">
          <w:rPr>
            <w:noProof/>
            <w:webHidden/>
          </w:rPr>
          <w:instrText xml:space="preserve"> PAGEREF _Toc424913246 \h </w:instrText>
        </w:r>
        <w:r w:rsidR="00E4319A">
          <w:rPr>
            <w:noProof/>
            <w:webHidden/>
          </w:rPr>
        </w:r>
        <w:r w:rsidR="00E4319A">
          <w:rPr>
            <w:noProof/>
            <w:webHidden/>
          </w:rPr>
          <w:fldChar w:fldCharType="separate"/>
        </w:r>
        <w:r w:rsidR="009F428B">
          <w:rPr>
            <w:noProof/>
            <w:webHidden/>
          </w:rPr>
          <w:t>6</w:t>
        </w:r>
        <w:r w:rsidR="00E4319A">
          <w:rPr>
            <w:noProof/>
            <w:webHidden/>
          </w:rPr>
          <w:fldChar w:fldCharType="end"/>
        </w:r>
      </w:hyperlink>
    </w:p>
    <w:p w:rsidR="009F428B" w:rsidRDefault="00DD039A">
      <w:pPr>
        <w:pStyle w:val="TM3"/>
        <w:rPr>
          <w:rFonts w:asciiTheme="minorHAnsi" w:eastAsiaTheme="minorEastAsia" w:hAnsiTheme="minorHAnsi" w:cstheme="minorBidi"/>
          <w:noProof/>
          <w:sz w:val="22"/>
          <w:szCs w:val="22"/>
          <w:lang w:val="fr-FR" w:eastAsia="fr-FR"/>
        </w:rPr>
      </w:pPr>
      <w:hyperlink w:anchor="_Toc424913247" w:history="1">
        <w:r w:rsidR="009F428B" w:rsidRPr="00B6726C">
          <w:rPr>
            <w:rStyle w:val="Lienhypertexte"/>
            <w:noProof/>
            <w:lang w:val="fr-FR"/>
          </w:rPr>
          <w:t>2.2.3.</w:t>
        </w:r>
        <w:r w:rsidR="009F428B">
          <w:rPr>
            <w:rFonts w:asciiTheme="minorHAnsi" w:eastAsiaTheme="minorEastAsia" w:hAnsiTheme="minorHAnsi" w:cstheme="minorBidi"/>
            <w:noProof/>
            <w:sz w:val="22"/>
            <w:szCs w:val="22"/>
            <w:lang w:val="fr-FR" w:eastAsia="fr-FR"/>
          </w:rPr>
          <w:tab/>
        </w:r>
        <w:r w:rsidR="009F428B" w:rsidRPr="00B6726C">
          <w:rPr>
            <w:rStyle w:val="Lienhypertexte"/>
            <w:noProof/>
            <w:lang w:val="fr-FR"/>
          </w:rPr>
          <w:t>Echecs</w:t>
        </w:r>
        <w:r w:rsidR="009F428B">
          <w:rPr>
            <w:noProof/>
            <w:webHidden/>
          </w:rPr>
          <w:tab/>
        </w:r>
        <w:r w:rsidR="00E4319A">
          <w:rPr>
            <w:noProof/>
            <w:webHidden/>
          </w:rPr>
          <w:fldChar w:fldCharType="begin"/>
        </w:r>
        <w:r w:rsidR="009F428B">
          <w:rPr>
            <w:noProof/>
            <w:webHidden/>
          </w:rPr>
          <w:instrText xml:space="preserve"> PAGEREF _Toc424913247 \h </w:instrText>
        </w:r>
        <w:r w:rsidR="00E4319A">
          <w:rPr>
            <w:noProof/>
            <w:webHidden/>
          </w:rPr>
        </w:r>
        <w:r w:rsidR="00E4319A">
          <w:rPr>
            <w:noProof/>
            <w:webHidden/>
          </w:rPr>
          <w:fldChar w:fldCharType="separate"/>
        </w:r>
        <w:r w:rsidR="009F428B">
          <w:rPr>
            <w:noProof/>
            <w:webHidden/>
          </w:rPr>
          <w:t>6</w:t>
        </w:r>
        <w:r w:rsidR="00E4319A">
          <w:rPr>
            <w:noProof/>
            <w:webHidden/>
          </w:rPr>
          <w:fldChar w:fldCharType="end"/>
        </w:r>
      </w:hyperlink>
    </w:p>
    <w:p w:rsidR="009F428B" w:rsidRDefault="00DD039A">
      <w:pPr>
        <w:pStyle w:val="TM3"/>
        <w:rPr>
          <w:rFonts w:asciiTheme="minorHAnsi" w:eastAsiaTheme="minorEastAsia" w:hAnsiTheme="minorHAnsi" w:cstheme="minorBidi"/>
          <w:noProof/>
          <w:sz w:val="22"/>
          <w:szCs w:val="22"/>
          <w:lang w:val="fr-FR" w:eastAsia="fr-FR"/>
        </w:rPr>
      </w:pPr>
      <w:hyperlink w:anchor="_Toc424913248" w:history="1">
        <w:r w:rsidR="009F428B" w:rsidRPr="00B6726C">
          <w:rPr>
            <w:rStyle w:val="Lienhypertexte"/>
            <w:noProof/>
            <w:lang w:val="fr-FR"/>
          </w:rPr>
          <w:t>2.2.4.</w:t>
        </w:r>
        <w:r w:rsidR="009F428B">
          <w:rPr>
            <w:rFonts w:asciiTheme="minorHAnsi" w:eastAsiaTheme="minorEastAsia" w:hAnsiTheme="minorHAnsi" w:cstheme="minorBidi"/>
            <w:noProof/>
            <w:sz w:val="22"/>
            <w:szCs w:val="22"/>
            <w:lang w:val="fr-FR" w:eastAsia="fr-FR"/>
          </w:rPr>
          <w:tab/>
        </w:r>
        <w:r w:rsidR="009F428B" w:rsidRPr="00B6726C">
          <w:rPr>
            <w:rStyle w:val="Lienhypertexte"/>
            <w:noProof/>
            <w:lang w:val="fr-FR"/>
          </w:rPr>
          <w:t>Relations avec la hiérarchie</w:t>
        </w:r>
        <w:r w:rsidR="009F428B">
          <w:rPr>
            <w:noProof/>
            <w:webHidden/>
          </w:rPr>
          <w:tab/>
        </w:r>
        <w:r w:rsidR="00E4319A">
          <w:rPr>
            <w:noProof/>
            <w:webHidden/>
          </w:rPr>
          <w:fldChar w:fldCharType="begin"/>
        </w:r>
        <w:r w:rsidR="009F428B">
          <w:rPr>
            <w:noProof/>
            <w:webHidden/>
          </w:rPr>
          <w:instrText xml:space="preserve"> PAGEREF _Toc424913248 \h </w:instrText>
        </w:r>
        <w:r w:rsidR="00E4319A">
          <w:rPr>
            <w:noProof/>
            <w:webHidden/>
          </w:rPr>
        </w:r>
        <w:r w:rsidR="00E4319A">
          <w:rPr>
            <w:noProof/>
            <w:webHidden/>
          </w:rPr>
          <w:fldChar w:fldCharType="separate"/>
        </w:r>
        <w:r w:rsidR="009F428B">
          <w:rPr>
            <w:noProof/>
            <w:webHidden/>
          </w:rPr>
          <w:t>6</w:t>
        </w:r>
        <w:r w:rsidR="00E4319A">
          <w:rPr>
            <w:noProof/>
            <w:webHidden/>
          </w:rPr>
          <w:fldChar w:fldCharType="end"/>
        </w:r>
      </w:hyperlink>
    </w:p>
    <w:p w:rsidR="009F428B" w:rsidRDefault="00DD039A">
      <w:pPr>
        <w:pStyle w:val="TM3"/>
        <w:rPr>
          <w:rFonts w:asciiTheme="minorHAnsi" w:eastAsiaTheme="minorEastAsia" w:hAnsiTheme="minorHAnsi" w:cstheme="minorBidi"/>
          <w:noProof/>
          <w:sz w:val="22"/>
          <w:szCs w:val="22"/>
          <w:lang w:val="fr-FR" w:eastAsia="fr-FR"/>
        </w:rPr>
      </w:pPr>
      <w:hyperlink w:anchor="_Toc424913249" w:history="1">
        <w:r w:rsidR="009F428B" w:rsidRPr="00B6726C">
          <w:rPr>
            <w:rStyle w:val="Lienhypertexte"/>
            <w:noProof/>
            <w:lang w:val="fr-FR"/>
          </w:rPr>
          <w:t>2.2.5.</w:t>
        </w:r>
        <w:r w:rsidR="009F428B">
          <w:rPr>
            <w:rFonts w:asciiTheme="minorHAnsi" w:eastAsiaTheme="minorEastAsia" w:hAnsiTheme="minorHAnsi" w:cstheme="minorBidi"/>
            <w:noProof/>
            <w:sz w:val="22"/>
            <w:szCs w:val="22"/>
            <w:lang w:val="fr-FR" w:eastAsia="fr-FR"/>
          </w:rPr>
          <w:tab/>
        </w:r>
        <w:r w:rsidR="009F428B" w:rsidRPr="00B6726C">
          <w:rPr>
            <w:rStyle w:val="Lienhypertexte"/>
            <w:noProof/>
            <w:lang w:val="fr-FR"/>
          </w:rPr>
          <w:t>Relations avec l’équipe</w:t>
        </w:r>
        <w:r w:rsidR="009F428B">
          <w:rPr>
            <w:noProof/>
            <w:webHidden/>
          </w:rPr>
          <w:tab/>
        </w:r>
        <w:r w:rsidR="00E4319A">
          <w:rPr>
            <w:noProof/>
            <w:webHidden/>
          </w:rPr>
          <w:fldChar w:fldCharType="begin"/>
        </w:r>
        <w:r w:rsidR="009F428B">
          <w:rPr>
            <w:noProof/>
            <w:webHidden/>
          </w:rPr>
          <w:instrText xml:space="preserve"> PAGEREF _Toc424913249 \h </w:instrText>
        </w:r>
        <w:r w:rsidR="00E4319A">
          <w:rPr>
            <w:noProof/>
            <w:webHidden/>
          </w:rPr>
        </w:r>
        <w:r w:rsidR="00E4319A">
          <w:rPr>
            <w:noProof/>
            <w:webHidden/>
          </w:rPr>
          <w:fldChar w:fldCharType="separate"/>
        </w:r>
        <w:r w:rsidR="009F428B">
          <w:rPr>
            <w:noProof/>
            <w:webHidden/>
          </w:rPr>
          <w:t>7</w:t>
        </w:r>
        <w:r w:rsidR="00E4319A">
          <w:rPr>
            <w:noProof/>
            <w:webHidden/>
          </w:rPr>
          <w:fldChar w:fldCharType="end"/>
        </w:r>
      </w:hyperlink>
    </w:p>
    <w:p w:rsidR="009F428B" w:rsidRDefault="00DD039A">
      <w:pPr>
        <w:pStyle w:val="TM1"/>
        <w:rPr>
          <w:rFonts w:asciiTheme="minorHAnsi" w:eastAsiaTheme="minorEastAsia" w:hAnsiTheme="minorHAnsi" w:cstheme="minorBidi"/>
          <w:b w:val="0"/>
          <w:color w:val="auto"/>
          <w:sz w:val="22"/>
          <w:szCs w:val="22"/>
          <w:lang w:eastAsia="fr-FR"/>
        </w:rPr>
      </w:pPr>
      <w:hyperlink w:anchor="_Toc424913250" w:history="1">
        <w:r w:rsidR="009F428B" w:rsidRPr="00B6726C">
          <w:rPr>
            <w:rStyle w:val="Lienhypertexte"/>
          </w:rPr>
          <w:t>3.</w:t>
        </w:r>
        <w:r w:rsidR="009F428B">
          <w:rPr>
            <w:rFonts w:asciiTheme="minorHAnsi" w:eastAsiaTheme="minorEastAsia" w:hAnsiTheme="minorHAnsi" w:cstheme="minorBidi"/>
            <w:b w:val="0"/>
            <w:color w:val="auto"/>
            <w:sz w:val="22"/>
            <w:szCs w:val="22"/>
            <w:lang w:eastAsia="fr-FR"/>
          </w:rPr>
          <w:tab/>
        </w:r>
        <w:r w:rsidR="009F428B" w:rsidRPr="00B6726C">
          <w:rPr>
            <w:rStyle w:val="Lienhypertexte"/>
          </w:rPr>
          <w:t>Appréciation professionnelle</w:t>
        </w:r>
        <w:r w:rsidR="009F428B">
          <w:rPr>
            <w:webHidden/>
          </w:rPr>
          <w:tab/>
        </w:r>
        <w:r w:rsidR="00E4319A">
          <w:rPr>
            <w:webHidden/>
          </w:rPr>
          <w:fldChar w:fldCharType="begin"/>
        </w:r>
        <w:r w:rsidR="009F428B">
          <w:rPr>
            <w:webHidden/>
          </w:rPr>
          <w:instrText xml:space="preserve"> PAGEREF _Toc424913250 \h </w:instrText>
        </w:r>
        <w:r w:rsidR="00E4319A">
          <w:rPr>
            <w:webHidden/>
          </w:rPr>
        </w:r>
        <w:r w:rsidR="00E4319A">
          <w:rPr>
            <w:webHidden/>
          </w:rPr>
          <w:fldChar w:fldCharType="separate"/>
        </w:r>
        <w:r w:rsidR="009F428B">
          <w:rPr>
            <w:webHidden/>
          </w:rPr>
          <w:t>8</w:t>
        </w:r>
        <w:r w:rsidR="00E4319A">
          <w:rPr>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51" w:history="1">
        <w:r w:rsidR="009F428B" w:rsidRPr="00B6726C">
          <w:rPr>
            <w:rStyle w:val="Lienhypertexte"/>
            <w:noProof/>
          </w:rPr>
          <w:t>3.1.</w:t>
        </w:r>
        <w:r w:rsidR="009F428B">
          <w:rPr>
            <w:rFonts w:asciiTheme="minorHAnsi" w:eastAsiaTheme="minorEastAsia" w:hAnsiTheme="minorHAnsi" w:cstheme="minorBidi"/>
            <w:noProof/>
            <w:szCs w:val="22"/>
            <w:lang w:eastAsia="fr-FR"/>
          </w:rPr>
          <w:tab/>
        </w:r>
        <w:r w:rsidR="009F428B" w:rsidRPr="00B6726C">
          <w:rPr>
            <w:rStyle w:val="Lienhypertexte"/>
            <w:noProof/>
          </w:rPr>
          <w:t>Evaluation des compétences professionnelles</w:t>
        </w:r>
        <w:r w:rsidR="009F428B">
          <w:rPr>
            <w:noProof/>
            <w:webHidden/>
          </w:rPr>
          <w:tab/>
        </w:r>
        <w:r w:rsidR="00E4319A">
          <w:rPr>
            <w:noProof/>
            <w:webHidden/>
          </w:rPr>
          <w:fldChar w:fldCharType="begin"/>
        </w:r>
        <w:r w:rsidR="009F428B">
          <w:rPr>
            <w:noProof/>
            <w:webHidden/>
          </w:rPr>
          <w:instrText xml:space="preserve"> PAGEREF _Toc424913251 \h </w:instrText>
        </w:r>
        <w:r w:rsidR="00E4319A">
          <w:rPr>
            <w:noProof/>
            <w:webHidden/>
          </w:rPr>
        </w:r>
        <w:r w:rsidR="00E4319A">
          <w:rPr>
            <w:noProof/>
            <w:webHidden/>
          </w:rPr>
          <w:fldChar w:fldCharType="separate"/>
        </w:r>
        <w:r w:rsidR="009F428B">
          <w:rPr>
            <w:noProof/>
            <w:webHidden/>
          </w:rPr>
          <w:t>8</w:t>
        </w:r>
        <w:r w:rsidR="00E4319A">
          <w:rPr>
            <w:noProof/>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52" w:history="1">
        <w:r w:rsidR="009F428B" w:rsidRPr="00B6726C">
          <w:rPr>
            <w:rStyle w:val="Lienhypertexte"/>
            <w:noProof/>
          </w:rPr>
          <w:t>3.2.</w:t>
        </w:r>
        <w:r w:rsidR="009F428B">
          <w:rPr>
            <w:rFonts w:asciiTheme="minorHAnsi" w:eastAsiaTheme="minorEastAsia" w:hAnsiTheme="minorHAnsi" w:cstheme="minorBidi"/>
            <w:noProof/>
            <w:szCs w:val="22"/>
            <w:lang w:eastAsia="fr-FR"/>
          </w:rPr>
          <w:tab/>
        </w:r>
        <w:r w:rsidR="009F428B" w:rsidRPr="00B6726C">
          <w:rPr>
            <w:rStyle w:val="Lienhypertexte"/>
            <w:noProof/>
          </w:rPr>
          <w:t>Evaluation du savoir-être</w:t>
        </w:r>
        <w:r w:rsidR="009F428B">
          <w:rPr>
            <w:noProof/>
            <w:webHidden/>
          </w:rPr>
          <w:tab/>
        </w:r>
        <w:r w:rsidR="00E4319A">
          <w:rPr>
            <w:noProof/>
            <w:webHidden/>
          </w:rPr>
          <w:fldChar w:fldCharType="begin"/>
        </w:r>
        <w:r w:rsidR="009F428B">
          <w:rPr>
            <w:noProof/>
            <w:webHidden/>
          </w:rPr>
          <w:instrText xml:space="preserve"> PAGEREF _Toc424913252 \h </w:instrText>
        </w:r>
        <w:r w:rsidR="00E4319A">
          <w:rPr>
            <w:noProof/>
            <w:webHidden/>
          </w:rPr>
        </w:r>
        <w:r w:rsidR="00E4319A">
          <w:rPr>
            <w:noProof/>
            <w:webHidden/>
          </w:rPr>
          <w:fldChar w:fldCharType="separate"/>
        </w:r>
        <w:r w:rsidR="009F428B">
          <w:rPr>
            <w:noProof/>
            <w:webHidden/>
          </w:rPr>
          <w:t>9</w:t>
        </w:r>
        <w:r w:rsidR="00E4319A">
          <w:rPr>
            <w:noProof/>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53" w:history="1">
        <w:r w:rsidR="009F428B" w:rsidRPr="00B6726C">
          <w:rPr>
            <w:rStyle w:val="Lienhypertexte"/>
            <w:noProof/>
          </w:rPr>
          <w:t>3.3.</w:t>
        </w:r>
        <w:r w:rsidR="009F428B">
          <w:rPr>
            <w:rFonts w:asciiTheme="minorHAnsi" w:eastAsiaTheme="minorEastAsia" w:hAnsiTheme="minorHAnsi" w:cstheme="minorBidi"/>
            <w:noProof/>
            <w:szCs w:val="22"/>
            <w:lang w:eastAsia="fr-FR"/>
          </w:rPr>
          <w:tab/>
        </w:r>
        <w:r w:rsidR="009F428B" w:rsidRPr="00B6726C">
          <w:rPr>
            <w:rStyle w:val="Lienhypertexte"/>
            <w:noProof/>
          </w:rPr>
          <w:t>Matrice SWOT de la BU et/ou de l’entreprise</w:t>
        </w:r>
        <w:r w:rsidR="009F428B">
          <w:rPr>
            <w:noProof/>
            <w:webHidden/>
          </w:rPr>
          <w:tab/>
        </w:r>
        <w:r w:rsidR="00E4319A">
          <w:rPr>
            <w:noProof/>
            <w:webHidden/>
          </w:rPr>
          <w:fldChar w:fldCharType="begin"/>
        </w:r>
        <w:r w:rsidR="009F428B">
          <w:rPr>
            <w:noProof/>
            <w:webHidden/>
          </w:rPr>
          <w:instrText xml:space="preserve"> PAGEREF _Toc424913253 \h </w:instrText>
        </w:r>
        <w:r w:rsidR="00E4319A">
          <w:rPr>
            <w:noProof/>
            <w:webHidden/>
          </w:rPr>
        </w:r>
        <w:r w:rsidR="00E4319A">
          <w:rPr>
            <w:noProof/>
            <w:webHidden/>
          </w:rPr>
          <w:fldChar w:fldCharType="separate"/>
        </w:r>
        <w:r w:rsidR="009F428B">
          <w:rPr>
            <w:noProof/>
            <w:webHidden/>
          </w:rPr>
          <w:t>10</w:t>
        </w:r>
        <w:r w:rsidR="00E4319A">
          <w:rPr>
            <w:noProof/>
            <w:webHidden/>
          </w:rPr>
          <w:fldChar w:fldCharType="end"/>
        </w:r>
      </w:hyperlink>
    </w:p>
    <w:p w:rsidR="009F428B" w:rsidRDefault="00DD039A">
      <w:pPr>
        <w:pStyle w:val="TM1"/>
        <w:rPr>
          <w:rFonts w:asciiTheme="minorHAnsi" w:eastAsiaTheme="minorEastAsia" w:hAnsiTheme="minorHAnsi" w:cstheme="minorBidi"/>
          <w:b w:val="0"/>
          <w:color w:val="auto"/>
          <w:sz w:val="22"/>
          <w:szCs w:val="22"/>
          <w:lang w:eastAsia="fr-FR"/>
        </w:rPr>
      </w:pPr>
      <w:hyperlink w:anchor="_Toc424913254" w:history="1">
        <w:r w:rsidR="009F428B" w:rsidRPr="00B6726C">
          <w:rPr>
            <w:rStyle w:val="Lienhypertexte"/>
          </w:rPr>
          <w:t>4.</w:t>
        </w:r>
        <w:r w:rsidR="009F428B">
          <w:rPr>
            <w:rFonts w:asciiTheme="minorHAnsi" w:eastAsiaTheme="minorEastAsia" w:hAnsiTheme="minorHAnsi" w:cstheme="minorBidi"/>
            <w:b w:val="0"/>
            <w:color w:val="auto"/>
            <w:sz w:val="22"/>
            <w:szCs w:val="22"/>
            <w:lang w:eastAsia="fr-FR"/>
          </w:rPr>
          <w:tab/>
        </w:r>
        <w:r w:rsidR="009F428B" w:rsidRPr="00B6726C">
          <w:rPr>
            <w:rStyle w:val="Lienhypertexte"/>
          </w:rPr>
          <w:t>Objectifs et avenir professionnel</w:t>
        </w:r>
        <w:r w:rsidR="009F428B">
          <w:rPr>
            <w:webHidden/>
          </w:rPr>
          <w:tab/>
        </w:r>
        <w:r w:rsidR="00E4319A">
          <w:rPr>
            <w:webHidden/>
          </w:rPr>
          <w:fldChar w:fldCharType="begin"/>
        </w:r>
        <w:r w:rsidR="009F428B">
          <w:rPr>
            <w:webHidden/>
          </w:rPr>
          <w:instrText xml:space="preserve"> PAGEREF _Toc424913254 \h </w:instrText>
        </w:r>
        <w:r w:rsidR="00E4319A">
          <w:rPr>
            <w:webHidden/>
          </w:rPr>
        </w:r>
        <w:r w:rsidR="00E4319A">
          <w:rPr>
            <w:webHidden/>
          </w:rPr>
          <w:fldChar w:fldCharType="separate"/>
        </w:r>
        <w:r w:rsidR="009F428B">
          <w:rPr>
            <w:webHidden/>
          </w:rPr>
          <w:t>11</w:t>
        </w:r>
        <w:r w:rsidR="00E4319A">
          <w:rPr>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55" w:history="1">
        <w:r w:rsidR="009F428B" w:rsidRPr="00B6726C">
          <w:rPr>
            <w:rStyle w:val="Lienhypertexte"/>
            <w:noProof/>
          </w:rPr>
          <w:t>4.1.</w:t>
        </w:r>
        <w:r w:rsidR="009F428B">
          <w:rPr>
            <w:rFonts w:asciiTheme="minorHAnsi" w:eastAsiaTheme="minorEastAsia" w:hAnsiTheme="minorHAnsi" w:cstheme="minorBidi"/>
            <w:noProof/>
            <w:szCs w:val="22"/>
            <w:lang w:eastAsia="fr-FR"/>
          </w:rPr>
          <w:tab/>
        </w:r>
        <w:r w:rsidR="009F428B" w:rsidRPr="00B6726C">
          <w:rPr>
            <w:rStyle w:val="Lienhypertexte"/>
            <w:noProof/>
          </w:rPr>
          <w:t>Objectifs de travail</w:t>
        </w:r>
        <w:r w:rsidR="009F428B">
          <w:rPr>
            <w:noProof/>
            <w:webHidden/>
          </w:rPr>
          <w:tab/>
        </w:r>
        <w:r w:rsidR="00E4319A">
          <w:rPr>
            <w:noProof/>
            <w:webHidden/>
          </w:rPr>
          <w:fldChar w:fldCharType="begin"/>
        </w:r>
        <w:r w:rsidR="009F428B">
          <w:rPr>
            <w:noProof/>
            <w:webHidden/>
          </w:rPr>
          <w:instrText xml:space="preserve"> PAGEREF _Toc424913255 \h </w:instrText>
        </w:r>
        <w:r w:rsidR="00E4319A">
          <w:rPr>
            <w:noProof/>
            <w:webHidden/>
          </w:rPr>
        </w:r>
        <w:r w:rsidR="00E4319A">
          <w:rPr>
            <w:noProof/>
            <w:webHidden/>
          </w:rPr>
          <w:fldChar w:fldCharType="separate"/>
        </w:r>
        <w:r w:rsidR="009F428B">
          <w:rPr>
            <w:noProof/>
            <w:webHidden/>
          </w:rPr>
          <w:t>11</w:t>
        </w:r>
        <w:r w:rsidR="00E4319A">
          <w:rPr>
            <w:noProof/>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56" w:history="1">
        <w:r w:rsidR="009F428B" w:rsidRPr="00B6726C">
          <w:rPr>
            <w:rStyle w:val="Lienhypertexte"/>
            <w:noProof/>
          </w:rPr>
          <w:t>4.2.</w:t>
        </w:r>
        <w:r w:rsidR="009F428B">
          <w:rPr>
            <w:rFonts w:asciiTheme="minorHAnsi" w:eastAsiaTheme="minorEastAsia" w:hAnsiTheme="minorHAnsi" w:cstheme="minorBidi"/>
            <w:noProof/>
            <w:szCs w:val="22"/>
            <w:lang w:eastAsia="fr-FR"/>
          </w:rPr>
          <w:tab/>
        </w:r>
        <w:r w:rsidR="009F428B" w:rsidRPr="00B6726C">
          <w:rPr>
            <w:rStyle w:val="Lienhypertexte"/>
            <w:noProof/>
          </w:rPr>
          <w:t>Avenir professionnel</w:t>
        </w:r>
        <w:r w:rsidR="009F428B">
          <w:rPr>
            <w:noProof/>
            <w:webHidden/>
          </w:rPr>
          <w:tab/>
        </w:r>
        <w:r w:rsidR="00E4319A">
          <w:rPr>
            <w:noProof/>
            <w:webHidden/>
          </w:rPr>
          <w:fldChar w:fldCharType="begin"/>
        </w:r>
        <w:r w:rsidR="009F428B">
          <w:rPr>
            <w:noProof/>
            <w:webHidden/>
          </w:rPr>
          <w:instrText xml:space="preserve"> PAGEREF _Toc424913256 \h </w:instrText>
        </w:r>
        <w:r w:rsidR="00E4319A">
          <w:rPr>
            <w:noProof/>
            <w:webHidden/>
          </w:rPr>
        </w:r>
        <w:r w:rsidR="00E4319A">
          <w:rPr>
            <w:noProof/>
            <w:webHidden/>
          </w:rPr>
          <w:fldChar w:fldCharType="separate"/>
        </w:r>
        <w:r w:rsidR="009F428B">
          <w:rPr>
            <w:noProof/>
            <w:webHidden/>
          </w:rPr>
          <w:t>11</w:t>
        </w:r>
        <w:r w:rsidR="00E4319A">
          <w:rPr>
            <w:noProof/>
            <w:webHidden/>
          </w:rPr>
          <w:fldChar w:fldCharType="end"/>
        </w:r>
      </w:hyperlink>
    </w:p>
    <w:p w:rsidR="009F428B" w:rsidRDefault="00DD039A">
      <w:pPr>
        <w:pStyle w:val="TM1"/>
        <w:rPr>
          <w:rFonts w:asciiTheme="minorHAnsi" w:eastAsiaTheme="minorEastAsia" w:hAnsiTheme="minorHAnsi" w:cstheme="minorBidi"/>
          <w:b w:val="0"/>
          <w:color w:val="auto"/>
          <w:sz w:val="22"/>
          <w:szCs w:val="22"/>
          <w:lang w:eastAsia="fr-FR"/>
        </w:rPr>
      </w:pPr>
      <w:hyperlink w:anchor="_Toc424913257" w:history="1">
        <w:r w:rsidR="009F428B" w:rsidRPr="00B6726C">
          <w:rPr>
            <w:rStyle w:val="Lienhypertexte"/>
          </w:rPr>
          <w:t>5.</w:t>
        </w:r>
        <w:r w:rsidR="009F428B">
          <w:rPr>
            <w:rFonts w:asciiTheme="minorHAnsi" w:eastAsiaTheme="minorEastAsia" w:hAnsiTheme="minorHAnsi" w:cstheme="minorBidi"/>
            <w:b w:val="0"/>
            <w:color w:val="auto"/>
            <w:sz w:val="22"/>
            <w:szCs w:val="22"/>
            <w:lang w:eastAsia="fr-FR"/>
          </w:rPr>
          <w:tab/>
        </w:r>
        <w:r w:rsidR="009F428B" w:rsidRPr="00B6726C">
          <w:rPr>
            <w:rStyle w:val="Lienhypertexte"/>
          </w:rPr>
          <w:t>Entretien</w:t>
        </w:r>
        <w:r w:rsidR="009F428B">
          <w:rPr>
            <w:webHidden/>
          </w:rPr>
          <w:tab/>
        </w:r>
        <w:r w:rsidR="00E4319A">
          <w:rPr>
            <w:webHidden/>
          </w:rPr>
          <w:fldChar w:fldCharType="begin"/>
        </w:r>
        <w:r w:rsidR="009F428B">
          <w:rPr>
            <w:webHidden/>
          </w:rPr>
          <w:instrText xml:space="preserve"> PAGEREF _Toc424913257 \h </w:instrText>
        </w:r>
        <w:r w:rsidR="00E4319A">
          <w:rPr>
            <w:webHidden/>
          </w:rPr>
        </w:r>
        <w:r w:rsidR="00E4319A">
          <w:rPr>
            <w:webHidden/>
          </w:rPr>
          <w:fldChar w:fldCharType="separate"/>
        </w:r>
        <w:r w:rsidR="009F428B">
          <w:rPr>
            <w:webHidden/>
          </w:rPr>
          <w:t>12</w:t>
        </w:r>
        <w:r w:rsidR="00E4319A">
          <w:rPr>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58" w:history="1">
        <w:r w:rsidR="009F428B" w:rsidRPr="00B6726C">
          <w:rPr>
            <w:rStyle w:val="Lienhypertexte"/>
            <w:noProof/>
          </w:rPr>
          <w:t>5.1.</w:t>
        </w:r>
        <w:r w:rsidR="009F428B">
          <w:rPr>
            <w:rFonts w:asciiTheme="minorHAnsi" w:eastAsiaTheme="minorEastAsia" w:hAnsiTheme="minorHAnsi" w:cstheme="minorBidi"/>
            <w:noProof/>
            <w:szCs w:val="22"/>
            <w:lang w:eastAsia="fr-FR"/>
          </w:rPr>
          <w:tab/>
        </w:r>
        <w:r w:rsidR="009F428B" w:rsidRPr="00B6726C">
          <w:rPr>
            <w:rStyle w:val="Lienhypertexte"/>
            <w:noProof/>
          </w:rPr>
          <w:t>Plan d’action personnel</w:t>
        </w:r>
        <w:r w:rsidR="009F428B">
          <w:rPr>
            <w:noProof/>
            <w:webHidden/>
          </w:rPr>
          <w:tab/>
        </w:r>
        <w:r w:rsidR="00E4319A">
          <w:rPr>
            <w:noProof/>
            <w:webHidden/>
          </w:rPr>
          <w:fldChar w:fldCharType="begin"/>
        </w:r>
        <w:r w:rsidR="009F428B">
          <w:rPr>
            <w:noProof/>
            <w:webHidden/>
          </w:rPr>
          <w:instrText xml:space="preserve"> PAGEREF _Toc424913258 \h </w:instrText>
        </w:r>
        <w:r w:rsidR="00E4319A">
          <w:rPr>
            <w:noProof/>
            <w:webHidden/>
          </w:rPr>
        </w:r>
        <w:r w:rsidR="00E4319A">
          <w:rPr>
            <w:noProof/>
            <w:webHidden/>
          </w:rPr>
          <w:fldChar w:fldCharType="separate"/>
        </w:r>
        <w:r w:rsidR="009F428B">
          <w:rPr>
            <w:noProof/>
            <w:webHidden/>
          </w:rPr>
          <w:t>12</w:t>
        </w:r>
        <w:r w:rsidR="00E4319A">
          <w:rPr>
            <w:noProof/>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59" w:history="1">
        <w:r w:rsidR="009F428B" w:rsidRPr="00B6726C">
          <w:rPr>
            <w:rStyle w:val="Lienhypertexte"/>
            <w:noProof/>
          </w:rPr>
          <w:t>5.2.</w:t>
        </w:r>
        <w:r w:rsidR="009F428B">
          <w:rPr>
            <w:rFonts w:asciiTheme="minorHAnsi" w:eastAsiaTheme="minorEastAsia" w:hAnsiTheme="minorHAnsi" w:cstheme="minorBidi"/>
            <w:noProof/>
            <w:szCs w:val="22"/>
            <w:lang w:eastAsia="fr-FR"/>
          </w:rPr>
          <w:tab/>
        </w:r>
        <w:r w:rsidR="009F428B" w:rsidRPr="00B6726C">
          <w:rPr>
            <w:rStyle w:val="Lienhypertexte"/>
            <w:noProof/>
          </w:rPr>
          <w:t>Compte-rendu de l’entretien</w:t>
        </w:r>
        <w:r w:rsidR="009F428B">
          <w:rPr>
            <w:noProof/>
            <w:webHidden/>
          </w:rPr>
          <w:tab/>
        </w:r>
        <w:r w:rsidR="00E4319A">
          <w:rPr>
            <w:noProof/>
            <w:webHidden/>
          </w:rPr>
          <w:fldChar w:fldCharType="begin"/>
        </w:r>
        <w:r w:rsidR="009F428B">
          <w:rPr>
            <w:noProof/>
            <w:webHidden/>
          </w:rPr>
          <w:instrText xml:space="preserve"> PAGEREF _Toc424913259 \h </w:instrText>
        </w:r>
        <w:r w:rsidR="00E4319A">
          <w:rPr>
            <w:noProof/>
            <w:webHidden/>
          </w:rPr>
        </w:r>
        <w:r w:rsidR="00E4319A">
          <w:rPr>
            <w:noProof/>
            <w:webHidden/>
          </w:rPr>
          <w:fldChar w:fldCharType="separate"/>
        </w:r>
        <w:r w:rsidR="009F428B">
          <w:rPr>
            <w:noProof/>
            <w:webHidden/>
          </w:rPr>
          <w:t>12</w:t>
        </w:r>
        <w:r w:rsidR="00E4319A">
          <w:rPr>
            <w:noProof/>
            <w:webHidden/>
          </w:rPr>
          <w:fldChar w:fldCharType="end"/>
        </w:r>
      </w:hyperlink>
    </w:p>
    <w:p w:rsidR="009F428B" w:rsidRDefault="00DD039A">
      <w:pPr>
        <w:pStyle w:val="TM2"/>
        <w:rPr>
          <w:rFonts w:asciiTheme="minorHAnsi" w:eastAsiaTheme="minorEastAsia" w:hAnsiTheme="minorHAnsi" w:cstheme="minorBidi"/>
          <w:noProof/>
          <w:szCs w:val="22"/>
          <w:lang w:eastAsia="fr-FR"/>
        </w:rPr>
      </w:pPr>
      <w:hyperlink w:anchor="_Toc424913260" w:history="1">
        <w:r w:rsidR="009F428B" w:rsidRPr="00B6726C">
          <w:rPr>
            <w:rStyle w:val="Lienhypertexte"/>
            <w:noProof/>
          </w:rPr>
          <w:t>5.3.</w:t>
        </w:r>
        <w:r w:rsidR="009F428B">
          <w:rPr>
            <w:rFonts w:asciiTheme="minorHAnsi" w:eastAsiaTheme="minorEastAsia" w:hAnsiTheme="minorHAnsi" w:cstheme="minorBidi"/>
            <w:noProof/>
            <w:szCs w:val="22"/>
            <w:lang w:eastAsia="fr-FR"/>
          </w:rPr>
          <w:tab/>
        </w:r>
        <w:r w:rsidR="009F428B" w:rsidRPr="00B6726C">
          <w:rPr>
            <w:rStyle w:val="Lienhypertexte"/>
            <w:noProof/>
          </w:rPr>
          <w:t>Ordre de mission</w:t>
        </w:r>
        <w:r w:rsidR="009F428B">
          <w:rPr>
            <w:noProof/>
            <w:webHidden/>
          </w:rPr>
          <w:tab/>
        </w:r>
        <w:r w:rsidR="00E4319A">
          <w:rPr>
            <w:noProof/>
            <w:webHidden/>
          </w:rPr>
          <w:fldChar w:fldCharType="begin"/>
        </w:r>
        <w:r w:rsidR="009F428B">
          <w:rPr>
            <w:noProof/>
            <w:webHidden/>
          </w:rPr>
          <w:instrText xml:space="preserve"> PAGEREF _Toc424913260 \h </w:instrText>
        </w:r>
        <w:r w:rsidR="00E4319A">
          <w:rPr>
            <w:noProof/>
            <w:webHidden/>
          </w:rPr>
        </w:r>
        <w:r w:rsidR="00E4319A">
          <w:rPr>
            <w:noProof/>
            <w:webHidden/>
          </w:rPr>
          <w:fldChar w:fldCharType="separate"/>
        </w:r>
        <w:r w:rsidR="009F428B">
          <w:rPr>
            <w:noProof/>
            <w:webHidden/>
          </w:rPr>
          <w:t>12</w:t>
        </w:r>
        <w:r w:rsidR="00E4319A">
          <w:rPr>
            <w:noProof/>
            <w:webHidden/>
          </w:rPr>
          <w:fldChar w:fldCharType="end"/>
        </w:r>
      </w:hyperlink>
    </w:p>
    <w:p w:rsidR="009F428B" w:rsidRDefault="00DD039A">
      <w:pPr>
        <w:pStyle w:val="TM1"/>
        <w:rPr>
          <w:rFonts w:asciiTheme="minorHAnsi" w:eastAsiaTheme="minorEastAsia" w:hAnsiTheme="minorHAnsi" w:cstheme="minorBidi"/>
          <w:b w:val="0"/>
          <w:color w:val="auto"/>
          <w:sz w:val="22"/>
          <w:szCs w:val="22"/>
          <w:lang w:eastAsia="fr-FR"/>
        </w:rPr>
      </w:pPr>
      <w:hyperlink w:anchor="_Toc424913261" w:history="1">
        <w:r w:rsidR="009F428B" w:rsidRPr="00B6726C">
          <w:rPr>
            <w:rStyle w:val="Lienhypertexte"/>
          </w:rPr>
          <w:t>6.</w:t>
        </w:r>
        <w:r w:rsidR="009F428B">
          <w:rPr>
            <w:rFonts w:asciiTheme="minorHAnsi" w:eastAsiaTheme="minorEastAsia" w:hAnsiTheme="minorHAnsi" w:cstheme="minorBidi"/>
            <w:b w:val="0"/>
            <w:color w:val="auto"/>
            <w:sz w:val="22"/>
            <w:szCs w:val="22"/>
            <w:lang w:eastAsia="fr-FR"/>
          </w:rPr>
          <w:tab/>
        </w:r>
        <w:r w:rsidR="009F428B" w:rsidRPr="00B6726C">
          <w:rPr>
            <w:rStyle w:val="Lienhypertexte"/>
          </w:rPr>
          <w:t>Validation</w:t>
        </w:r>
        <w:r w:rsidR="009F428B">
          <w:rPr>
            <w:webHidden/>
          </w:rPr>
          <w:tab/>
        </w:r>
        <w:r w:rsidR="00E4319A">
          <w:rPr>
            <w:webHidden/>
          </w:rPr>
          <w:fldChar w:fldCharType="begin"/>
        </w:r>
        <w:r w:rsidR="009F428B">
          <w:rPr>
            <w:webHidden/>
          </w:rPr>
          <w:instrText xml:space="preserve"> PAGEREF _Toc424913261 \h </w:instrText>
        </w:r>
        <w:r w:rsidR="00E4319A">
          <w:rPr>
            <w:webHidden/>
          </w:rPr>
        </w:r>
        <w:r w:rsidR="00E4319A">
          <w:rPr>
            <w:webHidden/>
          </w:rPr>
          <w:fldChar w:fldCharType="separate"/>
        </w:r>
        <w:r w:rsidR="009F428B">
          <w:rPr>
            <w:webHidden/>
          </w:rPr>
          <w:t>13</w:t>
        </w:r>
        <w:r w:rsidR="00E4319A">
          <w:rPr>
            <w:webHidden/>
          </w:rPr>
          <w:fldChar w:fldCharType="end"/>
        </w:r>
      </w:hyperlink>
    </w:p>
    <w:p w:rsidR="001C2A9D" w:rsidRPr="00593BAF" w:rsidRDefault="00E4319A" w:rsidP="009F428B">
      <w:pPr>
        <w:pStyle w:val="Titre1"/>
        <w:rPr>
          <w:lang w:val="fr-FR"/>
        </w:rPr>
      </w:pPr>
      <w:r w:rsidRPr="00593BAF">
        <w:rPr>
          <w:lang w:val="fr-FR"/>
        </w:rPr>
        <w:lastRenderedPageBreak/>
        <w:fldChar w:fldCharType="end"/>
      </w:r>
      <w:bookmarkStart w:id="0" w:name="_Toc424913235"/>
      <w:r w:rsidR="001C2A9D" w:rsidRPr="00593BAF">
        <w:rPr>
          <w:lang w:val="fr-FR"/>
        </w:rPr>
        <w:t>Avant-propos</w:t>
      </w:r>
      <w:bookmarkEnd w:id="0"/>
    </w:p>
    <w:p w:rsidR="001C2A9D" w:rsidRPr="00593BAF" w:rsidRDefault="001C2A9D" w:rsidP="001C2A9D">
      <w:pPr>
        <w:rPr>
          <w:i/>
          <w:lang w:val="fr-FR"/>
        </w:rPr>
      </w:pPr>
      <w:r w:rsidRPr="00593BAF">
        <w:rPr>
          <w:i/>
          <w:lang w:val="fr-FR"/>
        </w:rPr>
        <w:t>Depuis 1995, Actimage est un acteur de la Digital Intelligence. Notre mission est d’aider nos clients à croître dans l’ère digitale, celle du Cloud. Notre vision, c’est de nous distinguer par la qualité de nos interventions. Pour remplir cette mission, nous sommes organisés et créatifs. L’humain est au cœur de notre activité : vous êtes le cœur de notre entreprise.</w:t>
      </w:r>
    </w:p>
    <w:p w:rsidR="001C2A9D" w:rsidRPr="00593BAF" w:rsidRDefault="001C2A9D" w:rsidP="001C2A9D">
      <w:pPr>
        <w:jc w:val="right"/>
        <w:rPr>
          <w:b/>
          <w:iCs/>
          <w:color w:val="002942" w:themeColor="text2"/>
          <w:lang w:val="fr-FR"/>
        </w:rPr>
      </w:pPr>
      <w:r w:rsidRPr="00593BAF">
        <w:rPr>
          <w:rStyle w:val="Emphaseple"/>
          <w:lang w:val="fr-FR"/>
        </w:rPr>
        <w:t>Christophe MEGEL, CEO</w:t>
      </w:r>
    </w:p>
    <w:p w:rsidR="001C2A9D" w:rsidRPr="00593BAF" w:rsidRDefault="001C2A9D" w:rsidP="001C2A9D">
      <w:pPr>
        <w:rPr>
          <w:lang w:val="fr-FR"/>
        </w:rPr>
      </w:pPr>
      <w:r w:rsidRPr="00593BAF">
        <w:rPr>
          <w:lang w:val="fr-FR"/>
        </w:rPr>
        <w:t>L’</w:t>
      </w:r>
      <w:r w:rsidRPr="00593BAF">
        <w:rPr>
          <w:rStyle w:val="Emphaseintense"/>
          <w:lang w:val="fr-FR"/>
        </w:rPr>
        <w:t xml:space="preserve">Individual Development Planning </w:t>
      </w:r>
      <w:r w:rsidRPr="00593BAF">
        <w:rPr>
          <w:lang w:val="fr-FR"/>
        </w:rPr>
        <w:t>(Entretien de Développement) a pour objectif de planifier le développement professionnel du collaborateur à partir d’un échange approfondi entre celui-ci et son responsable hiérarchique.</w:t>
      </w:r>
    </w:p>
    <w:p w:rsidR="001C2A9D" w:rsidRPr="00593BAF" w:rsidRDefault="001C2A9D" w:rsidP="001C2A9D">
      <w:pPr>
        <w:rPr>
          <w:lang w:val="fr-FR"/>
        </w:rPr>
      </w:pPr>
      <w:r w:rsidRPr="00593BAF">
        <w:rPr>
          <w:rStyle w:val="Emphaseple"/>
          <w:lang w:val="fr-FR"/>
        </w:rPr>
        <w:t>Pour vous collaborateur</w:t>
      </w:r>
      <w:r w:rsidRPr="00593BAF">
        <w:rPr>
          <w:lang w:val="fr-FR"/>
        </w:rPr>
        <w:t>, l’IDP permet de prendre du recul sur votre mission, d’effectuer votre bilan de compétences, de réfléchir à votre évolution de carrière, d’obtenir l’appréciation de votre responsable et de définir vos nouveaux objectifs.</w:t>
      </w:r>
    </w:p>
    <w:p w:rsidR="001C2A9D" w:rsidRPr="00593BAF" w:rsidRDefault="001C2A9D" w:rsidP="001C2A9D">
      <w:pPr>
        <w:rPr>
          <w:lang w:val="fr-FR"/>
        </w:rPr>
      </w:pPr>
      <w:r w:rsidRPr="00593BAF">
        <w:rPr>
          <w:rStyle w:val="Emphaseple"/>
          <w:lang w:val="fr-FR"/>
        </w:rPr>
        <w:t>Pour vous responsable hiérarchique</w:t>
      </w:r>
      <w:r w:rsidRPr="00593BAF">
        <w:rPr>
          <w:lang w:val="fr-FR"/>
        </w:rPr>
        <w:t>, l’IDP est un acte de management permettant d’accompagner l’évolution des compétences de votre collaborateur. Il révèle les facteurs de motivation et de dynamisme au sein de vos équipes. Il permet de comprendre l’appréciation de votre collaborateur et de définir ses nouveaux objectifs.</w:t>
      </w:r>
    </w:p>
    <w:p w:rsidR="001C2A9D" w:rsidRPr="00593BAF" w:rsidRDefault="001C2A9D" w:rsidP="001C2A9D">
      <w:pPr>
        <w:pStyle w:val="Titre2"/>
        <w:rPr>
          <w:lang w:val="fr-FR"/>
        </w:rPr>
      </w:pPr>
      <w:bookmarkStart w:id="1" w:name="_Toc424913236"/>
      <w:r w:rsidRPr="00593BAF">
        <w:rPr>
          <w:lang w:val="fr-FR"/>
        </w:rPr>
        <w:t>Quelques conseils</w:t>
      </w:r>
      <w:bookmarkEnd w:id="1"/>
    </w:p>
    <w:p w:rsidR="001C2A9D" w:rsidRPr="00593BAF" w:rsidRDefault="001C2A9D" w:rsidP="00593BAF">
      <w:pPr>
        <w:pStyle w:val="Titre3"/>
        <w:rPr>
          <w:lang w:val="fr-FR"/>
        </w:rPr>
      </w:pPr>
      <w:bookmarkStart w:id="2" w:name="_Toc424913237"/>
      <w:r w:rsidRPr="00593BAF">
        <w:rPr>
          <w:lang w:val="fr-FR"/>
        </w:rPr>
        <w:t>Compléter votre IDP : la méthode STAR</w:t>
      </w:r>
      <w:bookmarkEnd w:id="2"/>
    </w:p>
    <w:p w:rsidR="001C2A9D" w:rsidRPr="00593BAF" w:rsidRDefault="001C2A9D" w:rsidP="001C2A9D">
      <w:pPr>
        <w:rPr>
          <w:lang w:val="fr-FR"/>
        </w:rPr>
      </w:pPr>
      <w:r w:rsidRPr="00593BAF">
        <w:rPr>
          <w:lang w:val="fr-FR"/>
        </w:rPr>
        <w:t>Adoptez la méthode STAR pour compléter votre IDP :</w:t>
      </w:r>
    </w:p>
    <w:p w:rsidR="001C2A9D" w:rsidRPr="00593BAF" w:rsidRDefault="001C2A9D" w:rsidP="00593BAF">
      <w:pPr>
        <w:pStyle w:val="Paragraphedeliste"/>
        <w:rPr>
          <w:lang w:val="fr-FR"/>
        </w:rPr>
      </w:pPr>
      <w:r w:rsidRPr="00593BAF">
        <w:rPr>
          <w:rStyle w:val="Emphaseintense"/>
          <w:lang w:val="fr-FR"/>
        </w:rPr>
        <w:t>Situation</w:t>
      </w:r>
      <w:r w:rsidRPr="00593BAF">
        <w:rPr>
          <w:lang w:val="fr-FR"/>
        </w:rPr>
        <w:t xml:space="preserve"> : démarrez par une brève description du contexte (quoi, qui, comment, quand)</w:t>
      </w:r>
    </w:p>
    <w:p w:rsidR="001C2A9D" w:rsidRPr="00593BAF" w:rsidRDefault="001C2A9D" w:rsidP="00593BAF">
      <w:pPr>
        <w:pStyle w:val="Paragraphedeliste"/>
        <w:rPr>
          <w:lang w:val="fr-FR"/>
        </w:rPr>
      </w:pPr>
      <w:r w:rsidRPr="00593BAF">
        <w:rPr>
          <w:rStyle w:val="Emphaseintense"/>
          <w:lang w:val="fr-FR"/>
        </w:rPr>
        <w:t>Travail</w:t>
      </w:r>
      <w:r w:rsidRPr="00593BAF">
        <w:rPr>
          <w:lang w:val="fr-FR"/>
        </w:rPr>
        <w:t xml:space="preserve"> : expliquez ce que vous aviez à faire et quels étaient les facteurs clés de succès, les contraintes ou défis particuliers (deadlines, coûts, problèmes, etc.)</w:t>
      </w:r>
    </w:p>
    <w:p w:rsidR="001C2A9D" w:rsidRPr="00593BAF" w:rsidRDefault="001C2A9D" w:rsidP="00593BAF">
      <w:pPr>
        <w:pStyle w:val="Paragraphedeliste"/>
        <w:rPr>
          <w:lang w:val="fr-FR"/>
        </w:rPr>
      </w:pPr>
      <w:r w:rsidRPr="00593BAF">
        <w:rPr>
          <w:rStyle w:val="Emphaseintense"/>
          <w:lang w:val="fr-FR"/>
        </w:rPr>
        <w:t>Action</w:t>
      </w:r>
      <w:r w:rsidRPr="00593BAF">
        <w:rPr>
          <w:lang w:val="fr-FR"/>
        </w:rPr>
        <w:t xml:space="preserve"> : décrivez les actions que vous avez réalisées, les mesures et décisions qui vous avez prises ; cette partie est la plus importante : ce que vous avez fait, pourquoi vous l’avez fait, comment vous l’avez fait et quelles compétences vous avez utilisées</w:t>
      </w:r>
    </w:p>
    <w:p w:rsidR="001C2A9D" w:rsidRPr="00593BAF" w:rsidRDefault="001C2A9D" w:rsidP="00593BAF">
      <w:pPr>
        <w:pStyle w:val="Paragraphedeliste"/>
        <w:rPr>
          <w:lang w:val="fr-FR"/>
        </w:rPr>
      </w:pPr>
      <w:r w:rsidRPr="00593BAF">
        <w:rPr>
          <w:rStyle w:val="Emphaseintense"/>
          <w:lang w:val="fr-FR"/>
        </w:rPr>
        <w:t xml:space="preserve">Résultat </w:t>
      </w:r>
      <w:r w:rsidRPr="00593BAF">
        <w:rPr>
          <w:lang w:val="fr-FR"/>
        </w:rPr>
        <w:t>: concluez par les résultats de vos efforts ; indiquez du concret (chiffres, faits) afin d’illustrer et quantifier vos résultats ; expliquez ce que vous auriez pu mieux faire ; décrivez l’influence de votre action sur votre équipe</w:t>
      </w:r>
    </w:p>
    <w:p w:rsidR="001C2A9D" w:rsidRPr="00593BAF" w:rsidRDefault="001C2A9D" w:rsidP="00593BAF">
      <w:pPr>
        <w:pStyle w:val="Titre3"/>
        <w:rPr>
          <w:lang w:val="fr-FR"/>
        </w:rPr>
      </w:pPr>
      <w:bookmarkStart w:id="3" w:name="_Toc424913238"/>
      <w:r w:rsidRPr="00593BAF">
        <w:rPr>
          <w:lang w:val="fr-FR"/>
        </w:rPr>
        <w:lastRenderedPageBreak/>
        <w:t>Déroulement de l’IDP : la checklist OREO</w:t>
      </w:r>
      <w:bookmarkEnd w:id="3"/>
    </w:p>
    <w:p w:rsidR="001C2A9D" w:rsidRPr="00593BAF" w:rsidRDefault="001C2A9D" w:rsidP="001C2A9D">
      <w:pPr>
        <w:rPr>
          <w:lang w:val="fr-FR"/>
        </w:rPr>
      </w:pPr>
      <w:r w:rsidRPr="00593BAF">
        <w:rPr>
          <w:lang w:val="fr-FR"/>
        </w:rPr>
        <w:t xml:space="preserve">Planifiez l’IDP </w:t>
      </w:r>
      <w:r w:rsidRPr="00593BAF">
        <w:rPr>
          <w:rStyle w:val="Emphaseple"/>
          <w:lang w:val="fr-FR"/>
        </w:rPr>
        <w:t>au minimum une semaine à l’avance</w:t>
      </w:r>
      <w:r w:rsidRPr="00593BAF">
        <w:rPr>
          <w:lang w:val="fr-FR"/>
        </w:rPr>
        <w:t xml:space="preserve">, afin de vous laisser le temps de la réflexion. La préparation s’effectue à l’aide du présent document : pensez à le communiquer à votre responsable hiérarchique au minimum 48 heures avant l’IDP, pour lui laisser le temps d’en prendre connaissance. </w:t>
      </w:r>
    </w:p>
    <w:p w:rsidR="001C2A9D" w:rsidRPr="00593BAF" w:rsidRDefault="001C2A9D" w:rsidP="001C2A9D">
      <w:pPr>
        <w:rPr>
          <w:lang w:val="fr-FR"/>
        </w:rPr>
      </w:pPr>
      <w:r w:rsidRPr="00593BAF">
        <w:rPr>
          <w:lang w:val="fr-FR"/>
        </w:rPr>
        <w:t>Pour le déroulement de l’entretien, adoptez la méthode OREO :</w:t>
      </w:r>
    </w:p>
    <w:p w:rsidR="001C2A9D" w:rsidRPr="00593BAF" w:rsidRDefault="001C2A9D" w:rsidP="00593BAF">
      <w:pPr>
        <w:pStyle w:val="Paragraphedeliste"/>
        <w:rPr>
          <w:lang w:val="fr-FR"/>
        </w:rPr>
      </w:pPr>
      <w:r w:rsidRPr="00593BAF">
        <w:rPr>
          <w:rStyle w:val="Emphaseple"/>
          <w:lang w:val="fr-FR"/>
        </w:rPr>
        <w:t>Objectif</w:t>
      </w:r>
      <w:r w:rsidRPr="00593BAF">
        <w:rPr>
          <w:lang w:val="fr-FR"/>
        </w:rPr>
        <w:t xml:space="preserve"> : rappelez l’objectif de la réunion avec une phrase claire et concise</w:t>
      </w:r>
    </w:p>
    <w:p w:rsidR="001C2A9D" w:rsidRPr="00593BAF" w:rsidRDefault="00593BAF" w:rsidP="00593BAF">
      <w:pPr>
        <w:pStyle w:val="Paragraphedeliste"/>
        <w:rPr>
          <w:lang w:val="fr-FR"/>
        </w:rPr>
      </w:pPr>
      <w:r w:rsidRPr="00593BAF">
        <w:rPr>
          <w:rStyle w:val="Emphaseple"/>
          <w:lang w:val="fr-FR"/>
        </w:rPr>
        <w:t>Rédacteur</w:t>
      </w:r>
      <w:r w:rsidR="001C2A9D" w:rsidRPr="00593BAF">
        <w:rPr>
          <w:lang w:val="fr-FR"/>
        </w:rPr>
        <w:t xml:space="preserve"> : désignez le rédacteur du compte-rendu avec une deadline</w:t>
      </w:r>
    </w:p>
    <w:p w:rsidR="001C2A9D" w:rsidRPr="00593BAF" w:rsidRDefault="001C2A9D" w:rsidP="00593BAF">
      <w:pPr>
        <w:pStyle w:val="Paragraphedeliste"/>
        <w:rPr>
          <w:lang w:val="fr-FR"/>
        </w:rPr>
      </w:pPr>
      <w:r w:rsidRPr="00593BAF">
        <w:rPr>
          <w:rStyle w:val="Emphaseple"/>
          <w:lang w:val="fr-FR"/>
        </w:rPr>
        <w:t>Ordre du jour</w:t>
      </w:r>
      <w:r w:rsidRPr="00593BAF">
        <w:rPr>
          <w:lang w:val="fr-FR"/>
        </w:rPr>
        <w:t xml:space="preserve"> : rappelez l’ordre du jour et déroulez-le (éviter les digressions)</w:t>
      </w:r>
    </w:p>
    <w:p w:rsidR="001C2A9D" w:rsidRPr="00593BAF" w:rsidRDefault="001C2A9D" w:rsidP="001C2A9D">
      <w:pPr>
        <w:rPr>
          <w:lang w:val="fr-FR"/>
        </w:rPr>
      </w:pPr>
      <w:r w:rsidRPr="00593BAF">
        <w:rPr>
          <w:lang w:val="fr-FR"/>
        </w:rPr>
        <w:t xml:space="preserve">Choisissez un lieu calme et fixez-vous une durée maximale (1 heure), sans interruption, pour favoriser l’écoute et le dialogue. </w:t>
      </w:r>
    </w:p>
    <w:p w:rsidR="001C2A9D" w:rsidRPr="00593BAF" w:rsidRDefault="001C2A9D" w:rsidP="001C2A9D">
      <w:pPr>
        <w:rPr>
          <w:lang w:val="fr-FR"/>
        </w:rPr>
      </w:pPr>
      <w:r w:rsidRPr="00593BAF">
        <w:rPr>
          <w:lang w:val="fr-FR"/>
        </w:rPr>
        <w:t xml:space="preserve">L’IDP se base sur des faits concrets et identifiables (méthode STAR) et l’appréciation se fonde sur l’ensemble de la période considérée (pas seulement sur les derniers jours). </w:t>
      </w:r>
    </w:p>
    <w:p w:rsidR="001C2A9D" w:rsidRPr="00593BAF" w:rsidRDefault="001C2A9D" w:rsidP="001C2A9D">
      <w:pPr>
        <w:rPr>
          <w:lang w:val="fr-FR"/>
        </w:rPr>
      </w:pPr>
      <w:r w:rsidRPr="00593BAF">
        <w:rPr>
          <w:lang w:val="fr-FR"/>
        </w:rPr>
        <w:t xml:space="preserve">En outre, une matrice </w:t>
      </w:r>
      <w:r w:rsidRPr="00593BAF">
        <w:rPr>
          <w:rStyle w:val="Emphaseple"/>
          <w:lang w:val="fr-FR"/>
        </w:rPr>
        <w:t>« SWOT »</w:t>
      </w:r>
      <w:r w:rsidRPr="00593BAF">
        <w:rPr>
          <w:lang w:val="fr-FR"/>
        </w:rPr>
        <w:t xml:space="preserve"> est fournie. Elle doit permettre, une fois consolidée sur l’ensemble de l’équipe, d’améliorer la performance de la BU et/ou de l’entreprise.</w:t>
      </w:r>
    </w:p>
    <w:p w:rsidR="001C2A9D" w:rsidRPr="00593BAF" w:rsidRDefault="001C2A9D" w:rsidP="001C2A9D">
      <w:pPr>
        <w:rPr>
          <w:lang w:val="fr-FR"/>
        </w:rPr>
      </w:pPr>
      <w:r w:rsidRPr="00593BAF">
        <w:rPr>
          <w:lang w:val="fr-FR"/>
        </w:rPr>
        <w:t xml:space="preserve">A la fin de l’entretien, le collaborateur et son responsable hiérarchique définissent les nouveaux objectifs et remplissent ensemble le support. Ils le signent conjointement en y ajoutant leurs commentaires et conservent chacun un exemplaire. </w:t>
      </w:r>
    </w:p>
    <w:p w:rsidR="001C2A9D" w:rsidRPr="00593BAF" w:rsidRDefault="001C2A9D" w:rsidP="00593BAF">
      <w:pPr>
        <w:pStyle w:val="Titre3"/>
        <w:rPr>
          <w:lang w:val="fr-FR"/>
        </w:rPr>
      </w:pPr>
      <w:bookmarkStart w:id="4" w:name="_Toc424913239"/>
      <w:r w:rsidRPr="00593BAF">
        <w:rPr>
          <w:lang w:val="fr-FR"/>
        </w:rPr>
        <w:t>Fixer des objectifs SMART</w:t>
      </w:r>
      <w:bookmarkEnd w:id="4"/>
      <w:r w:rsidRPr="00593BAF">
        <w:rPr>
          <w:lang w:val="fr-FR"/>
        </w:rPr>
        <w:t xml:space="preserve"> </w:t>
      </w:r>
    </w:p>
    <w:p w:rsidR="001C2A9D" w:rsidRPr="00593BAF" w:rsidRDefault="001C2A9D" w:rsidP="001C2A9D">
      <w:pPr>
        <w:rPr>
          <w:lang w:val="fr-FR"/>
        </w:rPr>
      </w:pPr>
      <w:r w:rsidRPr="00593BAF">
        <w:rPr>
          <w:lang w:val="fr-FR"/>
        </w:rPr>
        <w:t>Au moment d’élaborer les objectifs de travail, adoptez des critères « SMART ». Ces critères englobent des indicateurs de rendement et permettent d'établir des objectifs mesurables de ce que le collaborateur est censé réaliser au cours de la période qui vient.</w:t>
      </w:r>
    </w:p>
    <w:p w:rsidR="001C2A9D" w:rsidRPr="00593BAF" w:rsidRDefault="001C2A9D" w:rsidP="001C2A9D">
      <w:pPr>
        <w:rPr>
          <w:lang w:val="fr-FR"/>
        </w:rPr>
      </w:pPr>
      <w:r w:rsidRPr="00593BAF">
        <w:rPr>
          <w:lang w:val="fr-FR"/>
        </w:rPr>
        <w:t xml:space="preserve">Les </w:t>
      </w:r>
      <w:r w:rsidRPr="00593BAF">
        <w:rPr>
          <w:rStyle w:val="Emphaseple"/>
          <w:lang w:val="fr-FR"/>
        </w:rPr>
        <w:t>indicateurs de rendement</w:t>
      </w:r>
      <w:r w:rsidRPr="00593BAF">
        <w:rPr>
          <w:lang w:val="fr-FR"/>
        </w:rPr>
        <w:t xml:space="preserve"> décrivent de quelle façon un observateur évaluera si les résultats sont atteints. Ils définissent des normes pour le niveau attendu de réalisation des résultats, notamment des échéances, et ils peuvent être de nature qualitative ou de nature quantitative.</w:t>
      </w:r>
    </w:p>
    <w:p w:rsidR="001C2A9D" w:rsidRPr="00593BAF" w:rsidRDefault="00593BAF" w:rsidP="00593BAF">
      <w:pPr>
        <w:pStyle w:val="Paragraphedeliste"/>
        <w:rPr>
          <w:lang w:val="fr-FR"/>
        </w:rPr>
      </w:pPr>
      <w:r w:rsidRPr="00593BAF">
        <w:rPr>
          <w:rStyle w:val="Emphaseple"/>
          <w:lang w:val="fr-FR"/>
        </w:rPr>
        <w:t>Spécifique</w:t>
      </w:r>
      <w:r w:rsidRPr="00593BAF">
        <w:rPr>
          <w:lang w:val="fr-FR"/>
        </w:rPr>
        <w:t>:</w:t>
      </w:r>
      <w:r w:rsidR="001C2A9D" w:rsidRPr="00593BAF">
        <w:rPr>
          <w:lang w:val="fr-FR"/>
        </w:rPr>
        <w:t xml:space="preserve"> l'objectif de travail énonce clairement les attentes. Il décrit une mesure observable ou une réalisation. L'objectif définit le résultat et non la façon d'y arriver.</w:t>
      </w:r>
    </w:p>
    <w:p w:rsidR="001C2A9D" w:rsidRPr="00593BAF" w:rsidRDefault="00593BAF" w:rsidP="00593BAF">
      <w:pPr>
        <w:pStyle w:val="Paragraphedeliste"/>
        <w:rPr>
          <w:lang w:val="fr-FR"/>
        </w:rPr>
      </w:pPr>
      <w:r w:rsidRPr="00593BAF">
        <w:rPr>
          <w:rStyle w:val="Emphaseple"/>
          <w:lang w:val="fr-FR"/>
        </w:rPr>
        <w:t>Mesurable</w:t>
      </w:r>
      <w:r w:rsidRPr="00593BAF">
        <w:rPr>
          <w:lang w:val="fr-FR"/>
        </w:rPr>
        <w:t>:</w:t>
      </w:r>
      <w:r w:rsidR="001C2A9D" w:rsidRPr="00593BAF">
        <w:rPr>
          <w:lang w:val="fr-FR"/>
        </w:rPr>
        <w:t xml:space="preserve"> il existe une méthode ou une procédure permettant d'évaluer et de décrire le résultat en unités (qualité, quantité, coût, temps, etc.). Certains résultats se mesurent facilement tandis que d'autres doivent être vérifiés ou observés.</w:t>
      </w:r>
    </w:p>
    <w:p w:rsidR="001C2A9D" w:rsidRPr="00593BAF" w:rsidRDefault="00593BAF" w:rsidP="00593BAF">
      <w:pPr>
        <w:pStyle w:val="Paragraphedeliste"/>
        <w:rPr>
          <w:lang w:val="fr-FR"/>
        </w:rPr>
      </w:pPr>
      <w:r w:rsidRPr="00593BAF">
        <w:rPr>
          <w:rStyle w:val="Emphaseple"/>
          <w:lang w:val="fr-FR"/>
        </w:rPr>
        <w:t>Atteignable</w:t>
      </w:r>
      <w:r w:rsidRPr="00593BAF">
        <w:rPr>
          <w:lang w:val="fr-FR"/>
        </w:rPr>
        <w:t>:</w:t>
      </w:r>
      <w:r w:rsidR="001C2A9D" w:rsidRPr="00593BAF">
        <w:rPr>
          <w:lang w:val="fr-FR"/>
        </w:rPr>
        <w:t xml:space="preserve"> l'objectif de travail est réaliste et réalisable. Les meilleurs objectifs sont ceux qui, sans pousser les choses à l'extrême, mettent le collaborateur au défi. Autrement dit, ces objectifs ne </w:t>
      </w:r>
      <w:r w:rsidR="001C2A9D" w:rsidRPr="00593BAF">
        <w:rPr>
          <w:lang w:val="fr-FR"/>
        </w:rPr>
        <w:lastRenderedPageBreak/>
        <w:t>sont pas impossibles à atteindre ni inférieurs aux normes de rendement. Les objectifs trop élevés ou trop bas perdent toute signification et ne sont pas motivants.</w:t>
      </w:r>
    </w:p>
    <w:p w:rsidR="001C2A9D" w:rsidRPr="00593BAF" w:rsidRDefault="00593BAF" w:rsidP="00593BAF">
      <w:pPr>
        <w:pStyle w:val="Paragraphedeliste"/>
        <w:rPr>
          <w:lang w:val="fr-FR"/>
        </w:rPr>
      </w:pPr>
      <w:r w:rsidRPr="00593BAF">
        <w:rPr>
          <w:rStyle w:val="Emphaseple"/>
          <w:lang w:val="fr-FR"/>
        </w:rPr>
        <w:t>Réaliste</w:t>
      </w:r>
      <w:r w:rsidRPr="00593BAF">
        <w:rPr>
          <w:lang w:val="fr-FR"/>
        </w:rPr>
        <w:t>:</w:t>
      </w:r>
      <w:r w:rsidR="001C2A9D" w:rsidRPr="00593BAF">
        <w:rPr>
          <w:lang w:val="fr-FR"/>
        </w:rPr>
        <w:t xml:space="preserve"> l'objectif de travail correspond au rôle du collaborateur au sein de son milieu de travail.</w:t>
      </w:r>
    </w:p>
    <w:p w:rsidR="001C2A9D" w:rsidRPr="00593BAF" w:rsidRDefault="00593BAF" w:rsidP="00593BAF">
      <w:pPr>
        <w:pStyle w:val="Paragraphedeliste"/>
        <w:rPr>
          <w:lang w:val="fr-FR"/>
        </w:rPr>
      </w:pPr>
      <w:r w:rsidRPr="00593BAF">
        <w:rPr>
          <w:rStyle w:val="Emphaseple"/>
          <w:lang w:val="fr-FR"/>
        </w:rPr>
        <w:t>Temporel</w:t>
      </w:r>
      <w:r w:rsidRPr="00593BAF">
        <w:rPr>
          <w:lang w:val="fr-FR"/>
        </w:rPr>
        <w:t>:</w:t>
      </w:r>
      <w:r w:rsidR="001C2A9D" w:rsidRPr="00593BAF">
        <w:rPr>
          <w:lang w:val="fr-FR"/>
        </w:rPr>
        <w:t xml:space="preserve"> l'objectif de travail doit être réalisé dans un délai donné.</w:t>
      </w:r>
    </w:p>
    <w:p w:rsidR="001C2A9D" w:rsidRPr="00593BAF" w:rsidRDefault="001C2A9D" w:rsidP="00593BAF">
      <w:pPr>
        <w:pStyle w:val="Titre2"/>
        <w:rPr>
          <w:lang w:val="fr-FR"/>
        </w:rPr>
      </w:pPr>
      <w:bookmarkStart w:id="5" w:name="_Toc424913240"/>
      <w:r w:rsidRPr="00593BAF">
        <w:rPr>
          <w:lang w:val="fr-FR"/>
        </w:rPr>
        <w:t>Q</w:t>
      </w:r>
      <w:r w:rsidR="00593BAF" w:rsidRPr="00593BAF">
        <w:rPr>
          <w:lang w:val="fr-FR"/>
        </w:rPr>
        <w:t>uelques remarques</w:t>
      </w:r>
      <w:bookmarkEnd w:id="5"/>
    </w:p>
    <w:p w:rsidR="001C2A9D" w:rsidRPr="00593BAF" w:rsidRDefault="001C2A9D" w:rsidP="00593BAF">
      <w:pPr>
        <w:pStyle w:val="Paragraphedeliste"/>
        <w:rPr>
          <w:lang w:val="fr-FR"/>
        </w:rPr>
      </w:pPr>
      <w:r w:rsidRPr="00593BAF">
        <w:rPr>
          <w:rStyle w:val="Emphaseintense"/>
          <w:lang w:val="fr-FR"/>
        </w:rPr>
        <w:t>L’IDP n’est pas une séance de psychanalyse</w:t>
      </w:r>
      <w:r w:rsidRPr="00593BAF">
        <w:rPr>
          <w:lang w:val="fr-FR"/>
        </w:rPr>
        <w:t xml:space="preserve"> : favorisez un échange constructif et objectif, évitez les problématiques n’ayant pas attrait à Actimage ;</w:t>
      </w:r>
    </w:p>
    <w:p w:rsidR="001C2A9D" w:rsidRPr="00593BAF" w:rsidRDefault="001C2A9D" w:rsidP="00593BAF">
      <w:pPr>
        <w:pStyle w:val="Paragraphedeliste"/>
        <w:rPr>
          <w:lang w:val="fr-FR"/>
        </w:rPr>
      </w:pPr>
      <w:r w:rsidRPr="00593BAF">
        <w:rPr>
          <w:rStyle w:val="Emphaseintense"/>
          <w:lang w:val="fr-FR"/>
        </w:rPr>
        <w:t>L’IDP n’est pas un déversoir à problèmes</w:t>
      </w:r>
      <w:r w:rsidRPr="00593BAF">
        <w:rPr>
          <w:lang w:val="fr-FR"/>
        </w:rPr>
        <w:t xml:space="preserve"> : si vous souhaitez évoquer un problème, faites-en l’analyse des causes et proposez des solutions ;</w:t>
      </w:r>
    </w:p>
    <w:p w:rsidR="00F05CCC" w:rsidRDefault="001C2A9D" w:rsidP="00593BAF">
      <w:pPr>
        <w:pStyle w:val="Paragraphedeliste"/>
        <w:rPr>
          <w:lang w:val="fr-FR"/>
        </w:rPr>
      </w:pPr>
      <w:r w:rsidRPr="00593BAF">
        <w:rPr>
          <w:rStyle w:val="Emphaseintense"/>
          <w:lang w:val="fr-FR"/>
        </w:rPr>
        <w:t xml:space="preserve">L’IDP n’a pas pour objectif la revalorisation de </w:t>
      </w:r>
      <w:r w:rsidR="00593BAF" w:rsidRPr="00593BAF">
        <w:rPr>
          <w:rStyle w:val="Emphaseintense"/>
          <w:lang w:val="fr-FR"/>
        </w:rPr>
        <w:t>salaire</w:t>
      </w:r>
      <w:r w:rsidR="00593BAF" w:rsidRPr="00593BAF">
        <w:rPr>
          <w:lang w:val="fr-FR"/>
        </w:rPr>
        <w:t>:</w:t>
      </w:r>
      <w:r w:rsidRPr="00593BAF">
        <w:rPr>
          <w:lang w:val="fr-FR"/>
        </w:rPr>
        <w:t xml:space="preserve"> ce type de demande est analysé par la Direction sur la base du document d’IDP.</w:t>
      </w:r>
    </w:p>
    <w:p w:rsidR="00593BAF" w:rsidRDefault="00593BAF" w:rsidP="00593BAF">
      <w:pPr>
        <w:rPr>
          <w:lang w:val="fr-FR"/>
        </w:rPr>
      </w:pPr>
    </w:p>
    <w:p w:rsidR="00593BAF" w:rsidRDefault="00593BAF" w:rsidP="00593BAF">
      <w:pPr>
        <w:pStyle w:val="Titre2"/>
        <w:rPr>
          <w:lang w:val="fr-FR"/>
        </w:rPr>
      </w:pPr>
      <w:bookmarkStart w:id="6" w:name="_Toc424913241"/>
      <w:r>
        <w:rPr>
          <w:lang w:val="fr-FR"/>
        </w:rPr>
        <w:t>Documents Annexes</w:t>
      </w:r>
      <w:bookmarkEnd w:id="6"/>
    </w:p>
    <w:tbl>
      <w:tblPr>
        <w:tblStyle w:val="Style1"/>
        <w:tblW w:w="9271" w:type="dxa"/>
        <w:tblLook w:val="04A0" w:firstRow="1" w:lastRow="0" w:firstColumn="1" w:lastColumn="0" w:noHBand="0" w:noVBand="1"/>
      </w:tblPr>
      <w:tblGrid>
        <w:gridCol w:w="3176"/>
        <w:gridCol w:w="6095"/>
      </w:tblGrid>
      <w:tr w:rsidR="00593BAF" w:rsidTr="00593BAF">
        <w:trPr>
          <w:cnfStyle w:val="100000000000" w:firstRow="1" w:lastRow="0" w:firstColumn="0" w:lastColumn="0" w:oddVBand="0" w:evenVBand="0" w:oddHBand="0"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3176" w:type="dxa"/>
          </w:tcPr>
          <w:p w:rsidR="00593BAF" w:rsidRPr="00593BAF" w:rsidRDefault="00593BAF" w:rsidP="00371FE2">
            <w:pPr>
              <w:spacing w:before="40" w:after="40"/>
              <w:ind w:left="113"/>
              <w:rPr>
                <w:color w:val="auto"/>
              </w:rPr>
            </w:pPr>
            <w:r w:rsidRPr="00593BAF">
              <w:rPr>
                <w:color w:val="auto"/>
              </w:rPr>
              <w:t>Référence</w:t>
            </w:r>
          </w:p>
        </w:tc>
        <w:tc>
          <w:tcPr>
            <w:tcW w:w="6095" w:type="dxa"/>
          </w:tcPr>
          <w:p w:rsidR="00593BAF" w:rsidRPr="00593BAF" w:rsidRDefault="00593BAF" w:rsidP="00371FE2">
            <w:pPr>
              <w:spacing w:before="40" w:after="40"/>
              <w:ind w:left="113"/>
              <w:cnfStyle w:val="100000000000" w:firstRow="1" w:lastRow="0" w:firstColumn="0" w:lastColumn="0" w:oddVBand="0" w:evenVBand="0" w:oddHBand="0" w:evenHBand="0" w:firstRowFirstColumn="0" w:firstRowLastColumn="0" w:lastRowFirstColumn="0" w:lastRowLastColumn="0"/>
              <w:rPr>
                <w:color w:val="auto"/>
              </w:rPr>
            </w:pPr>
            <w:r w:rsidRPr="00593BAF">
              <w:rPr>
                <w:color w:val="auto"/>
              </w:rPr>
              <w:t>Intitulé</w:t>
            </w:r>
          </w:p>
        </w:tc>
      </w:tr>
      <w:tr w:rsidR="00593BAF" w:rsidRPr="00E70BAD" w:rsidTr="00593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593BAF" w:rsidRPr="00EC515C" w:rsidRDefault="00593BAF" w:rsidP="00371FE2">
            <w:pPr>
              <w:spacing w:before="40" w:after="40"/>
              <w:ind w:left="113"/>
              <w:rPr>
                <w:color w:val="000000"/>
              </w:rPr>
            </w:pPr>
            <w:r>
              <w:rPr>
                <w:color w:val="000000"/>
              </w:rPr>
              <w:t>Ordre de Mission</w:t>
            </w:r>
          </w:p>
        </w:tc>
        <w:tc>
          <w:tcPr>
            <w:tcW w:w="6095" w:type="dxa"/>
          </w:tcPr>
          <w:p w:rsidR="00593BAF" w:rsidRPr="001751C1" w:rsidRDefault="00593BAF" w:rsidP="00371FE2">
            <w:pPr>
              <w:spacing w:before="40" w:after="40"/>
              <w:ind w:left="113"/>
              <w:cnfStyle w:val="000000100000" w:firstRow="0" w:lastRow="0" w:firstColumn="0" w:lastColumn="0" w:oddVBand="0" w:evenVBand="0" w:oddHBand="1" w:evenHBand="0" w:firstRowFirstColumn="0" w:firstRowLastColumn="0" w:lastRowFirstColumn="0" w:lastRowLastColumn="0"/>
              <w:rPr>
                <w:lang w:val="fr-FR"/>
              </w:rPr>
            </w:pPr>
            <w:r w:rsidRPr="001751C1">
              <w:rPr>
                <w:lang w:val="fr-FR"/>
              </w:rPr>
              <w:t>Ordre de mission détaillant les responsabilités, engagements et objectifs</w:t>
            </w:r>
          </w:p>
        </w:tc>
      </w:tr>
      <w:tr w:rsidR="00593BAF" w:rsidRPr="00E70BAD" w:rsidTr="00593B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593BAF" w:rsidRDefault="00593BAF" w:rsidP="00371FE2">
            <w:pPr>
              <w:spacing w:before="40" w:after="40"/>
              <w:ind w:left="113"/>
              <w:rPr>
                <w:color w:val="000000"/>
              </w:rPr>
            </w:pPr>
            <w:r>
              <w:rPr>
                <w:color w:val="000000"/>
              </w:rPr>
              <w:t>Roadmap</w:t>
            </w:r>
          </w:p>
        </w:tc>
        <w:tc>
          <w:tcPr>
            <w:tcW w:w="6095" w:type="dxa"/>
          </w:tcPr>
          <w:p w:rsidR="00593BAF" w:rsidRPr="001751C1" w:rsidRDefault="00593BAF" w:rsidP="00371FE2">
            <w:pPr>
              <w:spacing w:before="40" w:after="40"/>
              <w:ind w:left="113"/>
              <w:cnfStyle w:val="000000010000" w:firstRow="0" w:lastRow="0" w:firstColumn="0" w:lastColumn="0" w:oddVBand="0" w:evenVBand="0" w:oddHBand="0" w:evenHBand="1" w:firstRowFirstColumn="0" w:firstRowLastColumn="0" w:lastRowFirstColumn="0" w:lastRowLastColumn="0"/>
              <w:rPr>
                <w:lang w:val="fr-FR"/>
              </w:rPr>
            </w:pPr>
            <w:r w:rsidRPr="001751C1">
              <w:rPr>
                <w:lang w:val="fr-FR"/>
              </w:rPr>
              <w:t>Roadmap projet, indiquant le phasing ainsi que les dépendances, périodes de validation ou rencontre, etc.</w:t>
            </w:r>
          </w:p>
        </w:tc>
      </w:tr>
    </w:tbl>
    <w:p w:rsidR="00593BAF" w:rsidRDefault="00593BAF" w:rsidP="00593BAF">
      <w:pPr>
        <w:rPr>
          <w:lang w:val="fr-FR"/>
        </w:rPr>
      </w:pPr>
    </w:p>
    <w:p w:rsidR="00593BAF" w:rsidRPr="00593BAF" w:rsidRDefault="00593BAF" w:rsidP="00593BAF">
      <w:pPr>
        <w:pStyle w:val="Titre1"/>
        <w:rPr>
          <w:lang w:val="fr-FR"/>
        </w:rPr>
      </w:pPr>
      <w:bookmarkStart w:id="7" w:name="_Toc424913242"/>
      <w:r w:rsidRPr="00593BAF">
        <w:rPr>
          <w:lang w:val="fr-FR"/>
        </w:rPr>
        <w:lastRenderedPageBreak/>
        <w:t>Bilan de la période écoulée</w:t>
      </w:r>
      <w:bookmarkEnd w:id="7"/>
    </w:p>
    <w:p w:rsidR="00593BAF" w:rsidRDefault="00593BAF" w:rsidP="00593BAF">
      <w:pPr>
        <w:pStyle w:val="Titre2"/>
        <w:rPr>
          <w:lang w:val="fr-FR"/>
        </w:rPr>
      </w:pPr>
      <w:bookmarkStart w:id="8" w:name="_Toc424913243"/>
      <w:r w:rsidRPr="00593BAF">
        <w:rPr>
          <w:lang w:val="fr-FR"/>
        </w:rPr>
        <w:t>Objectifs de la période précédente</w:t>
      </w:r>
      <w:bookmarkEnd w:id="8"/>
    </w:p>
    <w:p w:rsidR="001751C1" w:rsidRPr="001751C1" w:rsidRDefault="001751C1" w:rsidP="001751C1">
      <w:pPr>
        <w:rPr>
          <w:lang w:val="fr-FR"/>
        </w:rPr>
      </w:pPr>
      <w:r w:rsidRPr="001751C1">
        <w:rPr>
          <w:lang w:val="fr-FR"/>
        </w:rPr>
        <w:t>Attention : il s’agit du premier entretien depuis le début de ma mission au sein d’EID. Les objectifs indiqués ci-après ont donc été définis lors du dernier entretien en date, qui a eu lieu en 2011 (voire 2012).</w:t>
      </w:r>
    </w:p>
    <w:tbl>
      <w:tblPr>
        <w:tblStyle w:val="Style1"/>
        <w:tblW w:w="5000" w:type="pct"/>
        <w:tblLook w:val="04A0" w:firstRow="1" w:lastRow="0" w:firstColumn="1" w:lastColumn="0" w:noHBand="0" w:noVBand="1"/>
      </w:tblPr>
      <w:tblGrid>
        <w:gridCol w:w="1973"/>
        <w:gridCol w:w="2136"/>
        <w:gridCol w:w="2595"/>
        <w:gridCol w:w="2584"/>
      </w:tblGrid>
      <w:tr w:rsidR="00593BAF" w:rsidTr="00275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rsidR="00593BAF" w:rsidRPr="00593BAF" w:rsidRDefault="00593BAF" w:rsidP="00371FE2">
            <w:pPr>
              <w:spacing w:before="40" w:after="0"/>
              <w:ind w:left="113"/>
              <w:rPr>
                <w:color w:val="auto"/>
              </w:rPr>
            </w:pPr>
            <w:r w:rsidRPr="00593BAF">
              <w:rPr>
                <w:color w:val="auto"/>
              </w:rPr>
              <w:t>Objectif de travail</w:t>
            </w:r>
          </w:p>
        </w:tc>
        <w:tc>
          <w:tcPr>
            <w:tcW w:w="2136" w:type="dxa"/>
          </w:tcPr>
          <w:p w:rsidR="00593BAF" w:rsidRPr="00593BAF" w:rsidRDefault="00593BAF" w:rsidP="00371FE2">
            <w:pPr>
              <w:spacing w:before="40" w:after="0"/>
              <w:ind w:left="113"/>
              <w:cnfStyle w:val="100000000000" w:firstRow="1" w:lastRow="0" w:firstColumn="0" w:lastColumn="0" w:oddVBand="0" w:evenVBand="0" w:oddHBand="0" w:evenHBand="0" w:firstRowFirstColumn="0" w:firstRowLastColumn="0" w:lastRowFirstColumn="0" w:lastRowLastColumn="0"/>
              <w:rPr>
                <w:color w:val="auto"/>
              </w:rPr>
            </w:pPr>
            <w:r w:rsidRPr="00593BAF">
              <w:rPr>
                <w:color w:val="auto"/>
              </w:rPr>
              <w:t>Indicateur de rendement</w:t>
            </w:r>
          </w:p>
        </w:tc>
        <w:tc>
          <w:tcPr>
            <w:tcW w:w="2595" w:type="dxa"/>
          </w:tcPr>
          <w:p w:rsidR="00593BAF" w:rsidRPr="00DC7A7F" w:rsidRDefault="00593BAF" w:rsidP="00371FE2">
            <w:pPr>
              <w:spacing w:before="40" w:after="0"/>
              <w:ind w:left="113"/>
              <w:cnfStyle w:val="100000000000" w:firstRow="1" w:lastRow="0" w:firstColumn="0" w:lastColumn="0" w:oddVBand="0" w:evenVBand="0" w:oddHBand="0" w:evenHBand="0" w:firstRowFirstColumn="0" w:firstRowLastColumn="0" w:lastRowFirstColumn="0" w:lastRowLastColumn="0"/>
              <w:rPr>
                <w:color w:val="auto"/>
                <w:lang w:val="fr-FR"/>
              </w:rPr>
            </w:pPr>
            <w:r w:rsidRPr="00DC7A7F">
              <w:rPr>
                <w:color w:val="auto"/>
                <w:lang w:val="fr-FR"/>
              </w:rPr>
              <w:t>Facteurs de réussite ou difficultés rencontrées</w:t>
            </w:r>
          </w:p>
        </w:tc>
        <w:tc>
          <w:tcPr>
            <w:tcW w:w="2584" w:type="dxa"/>
          </w:tcPr>
          <w:p w:rsidR="00593BAF" w:rsidRPr="00593BAF" w:rsidRDefault="00593BAF" w:rsidP="00371FE2">
            <w:pPr>
              <w:spacing w:before="40" w:after="0"/>
              <w:ind w:left="113"/>
              <w:cnfStyle w:val="100000000000" w:firstRow="1" w:lastRow="0" w:firstColumn="0" w:lastColumn="0" w:oddVBand="0" w:evenVBand="0" w:oddHBand="0" w:evenHBand="0" w:firstRowFirstColumn="0" w:firstRowLastColumn="0" w:lastRowFirstColumn="0" w:lastRowLastColumn="0"/>
              <w:rPr>
                <w:color w:val="auto"/>
              </w:rPr>
            </w:pPr>
            <w:r w:rsidRPr="00593BAF">
              <w:rPr>
                <w:color w:val="auto"/>
              </w:rPr>
              <w:t>Niveau d’atteinte (*)</w:t>
            </w:r>
          </w:p>
        </w:tc>
      </w:tr>
      <w:tr w:rsidR="00593BAF" w:rsidTr="002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rsidR="00593BAF" w:rsidRPr="002751B3" w:rsidRDefault="001751C1" w:rsidP="00371FE2">
            <w:pPr>
              <w:spacing w:before="40" w:after="0"/>
              <w:ind w:left="113"/>
              <w:rPr>
                <w:color w:val="000000"/>
                <w:lang w:val="fr-FR"/>
              </w:rPr>
            </w:pPr>
            <w:r w:rsidRPr="002751B3">
              <w:rPr>
                <w:color w:val="000000"/>
                <w:lang w:val="fr-FR"/>
              </w:rPr>
              <w:t>Montée en compétence sur le développement d’applications mobiles (iPhone/iPod/iPad, Android, Bada)</w:t>
            </w:r>
          </w:p>
        </w:tc>
        <w:tc>
          <w:tcPr>
            <w:tcW w:w="2136" w:type="dxa"/>
          </w:tcPr>
          <w:p w:rsidR="00593BAF" w:rsidRPr="00D62C66" w:rsidRDefault="002751B3" w:rsidP="00371FE2">
            <w:pPr>
              <w:spacing w:before="40" w:after="0"/>
              <w:ind w:left="113"/>
              <w:cnfStyle w:val="000000100000" w:firstRow="0" w:lastRow="0" w:firstColumn="0" w:lastColumn="0" w:oddVBand="0" w:evenVBand="0" w:oddHBand="1" w:evenHBand="0" w:firstRowFirstColumn="0" w:firstRowLastColumn="0" w:lastRowFirstColumn="0" w:lastRowLastColumn="0"/>
              <w:rPr>
                <w:highlight w:val="yellow"/>
              </w:rPr>
            </w:pPr>
            <w:r>
              <w:rPr>
                <w:noProof/>
              </w:rPr>
              <w:t>N.A.</w:t>
            </w:r>
          </w:p>
        </w:tc>
        <w:tc>
          <w:tcPr>
            <w:tcW w:w="2595" w:type="dxa"/>
          </w:tcPr>
          <w:p w:rsidR="00593BAF" w:rsidRPr="00D62C66" w:rsidRDefault="002751B3" w:rsidP="00371FE2">
            <w:pPr>
              <w:spacing w:before="40" w:after="0"/>
              <w:ind w:left="113"/>
              <w:cnfStyle w:val="000000100000" w:firstRow="0" w:lastRow="0" w:firstColumn="0" w:lastColumn="0" w:oddVBand="0" w:evenVBand="0" w:oddHBand="1" w:evenHBand="0" w:firstRowFirstColumn="0" w:firstRowLastColumn="0" w:lastRowFirstColumn="0" w:lastRowLastColumn="0"/>
              <w:rPr>
                <w:highlight w:val="yellow"/>
              </w:rPr>
            </w:pPr>
            <w:r>
              <w:rPr>
                <w:noProof/>
              </w:rPr>
              <w:t>N.A.</w:t>
            </w:r>
          </w:p>
        </w:tc>
        <w:tc>
          <w:tcPr>
            <w:tcW w:w="2584" w:type="dxa"/>
          </w:tcPr>
          <w:p w:rsidR="00593BAF" w:rsidRPr="00D62C66" w:rsidRDefault="002751B3" w:rsidP="00371FE2">
            <w:pPr>
              <w:spacing w:before="40" w:after="0"/>
              <w:ind w:left="113"/>
              <w:cnfStyle w:val="000000100000" w:firstRow="0" w:lastRow="0" w:firstColumn="0" w:lastColumn="0" w:oddVBand="0" w:evenVBand="0" w:oddHBand="1" w:evenHBand="0" w:firstRowFirstColumn="0" w:firstRowLastColumn="0" w:lastRowFirstColumn="0" w:lastRowLastColumn="0"/>
              <w:rPr>
                <w:highlight w:val="yellow"/>
              </w:rPr>
            </w:pPr>
            <w:r>
              <w:rPr>
                <w:noProof/>
              </w:rPr>
              <w:t>Non abordé</w:t>
            </w:r>
          </w:p>
        </w:tc>
      </w:tr>
      <w:tr w:rsidR="00593BAF" w:rsidTr="002751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rsidR="001751C1" w:rsidRPr="002751B3" w:rsidRDefault="001751C1" w:rsidP="001751C1">
            <w:pPr>
              <w:spacing w:before="40" w:after="0"/>
              <w:ind w:left="113"/>
              <w:rPr>
                <w:color w:val="000000"/>
                <w:lang w:val="fr-FR"/>
              </w:rPr>
            </w:pPr>
            <w:r w:rsidRPr="002751B3">
              <w:rPr>
                <w:color w:val="000000"/>
                <w:lang w:val="fr-FR"/>
              </w:rPr>
              <w:t>Acquisition de compétences en C# ou ASP /.NET</w:t>
            </w:r>
          </w:p>
          <w:p w:rsidR="001751C1" w:rsidRPr="002751B3" w:rsidRDefault="001751C1" w:rsidP="001751C1">
            <w:pPr>
              <w:spacing w:before="40" w:after="0"/>
              <w:ind w:left="113"/>
              <w:rPr>
                <w:color w:val="000000"/>
                <w:lang w:val="fr-FR"/>
              </w:rPr>
            </w:pPr>
          </w:p>
          <w:p w:rsidR="001751C1" w:rsidRPr="002751B3" w:rsidRDefault="001751C1" w:rsidP="001751C1">
            <w:pPr>
              <w:spacing w:before="40" w:after="0"/>
              <w:ind w:left="113"/>
              <w:rPr>
                <w:color w:val="000000"/>
                <w:lang w:val="fr-FR"/>
              </w:rPr>
            </w:pPr>
            <w:r w:rsidRPr="002751B3">
              <w:rPr>
                <w:color w:val="000000"/>
                <w:lang w:val="fr-FR"/>
              </w:rPr>
              <w:t>Acquisition de Certification C# ou ASP /.NET</w:t>
            </w:r>
          </w:p>
          <w:p w:rsidR="00593BAF" w:rsidRPr="002751B3" w:rsidRDefault="00593BAF" w:rsidP="00371FE2">
            <w:pPr>
              <w:spacing w:before="40" w:after="0"/>
              <w:ind w:left="113"/>
              <w:rPr>
                <w:color w:val="000000"/>
                <w:lang w:val="fr-FR"/>
              </w:rPr>
            </w:pPr>
          </w:p>
        </w:tc>
        <w:tc>
          <w:tcPr>
            <w:tcW w:w="2136" w:type="dxa"/>
          </w:tcPr>
          <w:p w:rsidR="00593BAF" w:rsidRPr="00D62C66" w:rsidRDefault="002751B3" w:rsidP="00371FE2">
            <w:pPr>
              <w:spacing w:before="40" w:after="0"/>
              <w:ind w:left="113"/>
              <w:cnfStyle w:val="000000010000" w:firstRow="0" w:lastRow="0" w:firstColumn="0" w:lastColumn="0" w:oddVBand="0" w:evenVBand="0" w:oddHBand="0" w:evenHBand="1" w:firstRowFirstColumn="0" w:firstRowLastColumn="0" w:lastRowFirstColumn="0" w:lastRowLastColumn="0"/>
              <w:rPr>
                <w:highlight w:val="yellow"/>
              </w:rPr>
            </w:pPr>
            <w:r w:rsidRPr="002751B3">
              <w:t>?</w:t>
            </w:r>
          </w:p>
        </w:tc>
        <w:tc>
          <w:tcPr>
            <w:tcW w:w="2595" w:type="dxa"/>
          </w:tcPr>
          <w:p w:rsidR="002751B3" w:rsidRPr="002751B3" w:rsidRDefault="002751B3" w:rsidP="002751B3">
            <w:pPr>
              <w:cnfStyle w:val="000000010000" w:firstRow="0" w:lastRow="0" w:firstColumn="0" w:lastColumn="0" w:oddVBand="0" w:evenVBand="0" w:oddHBand="0" w:evenHBand="1" w:firstRowFirstColumn="0" w:firstRowLastColumn="0" w:lastRowFirstColumn="0" w:lastRowLastColumn="0"/>
              <w:rPr>
                <w:rFonts w:ascii="Trebuchet MS" w:hAnsi="Trebuchet MS" w:cs="Tahoma"/>
                <w:noProof/>
                <w:color w:val="262626"/>
                <w:lang w:val="fr-FR"/>
              </w:rPr>
            </w:pPr>
            <w:r w:rsidRPr="002751B3">
              <w:rPr>
                <w:noProof/>
                <w:lang w:val="fr-FR"/>
              </w:rPr>
              <w:t>Compétences C# : en mission C# depuis la fin du mois de novembre 2012. L’usage du language et de l’environnement de développement est maîtrisé.</w:t>
            </w:r>
          </w:p>
          <w:p w:rsidR="002751B3" w:rsidRPr="00DC7A7F" w:rsidRDefault="002751B3" w:rsidP="002751B3">
            <w:pPr>
              <w:cnfStyle w:val="000000010000" w:firstRow="0" w:lastRow="0" w:firstColumn="0" w:lastColumn="0" w:oddVBand="0" w:evenVBand="0" w:oddHBand="0" w:evenHBand="1" w:firstRowFirstColumn="0" w:firstRowLastColumn="0" w:lastRowFirstColumn="0" w:lastRowLastColumn="0"/>
              <w:rPr>
                <w:noProof/>
                <w:lang w:val="fr-FR"/>
              </w:rPr>
            </w:pPr>
            <w:r w:rsidRPr="00DC7A7F">
              <w:rPr>
                <w:noProof/>
                <w:lang w:val="fr-FR"/>
              </w:rPr>
              <w:t>Certification C# : N.A.</w:t>
            </w:r>
          </w:p>
          <w:p w:rsidR="00593BAF" w:rsidRPr="00DC7A7F" w:rsidRDefault="002751B3" w:rsidP="002751B3">
            <w:pPr>
              <w:spacing w:before="40" w:after="0"/>
              <w:ind w:left="113"/>
              <w:cnfStyle w:val="000000010000" w:firstRow="0" w:lastRow="0" w:firstColumn="0" w:lastColumn="0" w:oddVBand="0" w:evenVBand="0" w:oddHBand="0" w:evenHBand="1" w:firstRowFirstColumn="0" w:firstRowLastColumn="0" w:lastRowFirstColumn="0" w:lastRowLastColumn="0"/>
              <w:rPr>
                <w:highlight w:val="yellow"/>
                <w:lang w:val="fr-FR"/>
              </w:rPr>
            </w:pPr>
            <w:r w:rsidRPr="00DC7A7F">
              <w:rPr>
                <w:noProof/>
                <w:lang w:val="fr-FR"/>
              </w:rPr>
              <w:t>ASP /.NET : N.A.</w:t>
            </w:r>
          </w:p>
        </w:tc>
        <w:tc>
          <w:tcPr>
            <w:tcW w:w="2584" w:type="dxa"/>
          </w:tcPr>
          <w:p w:rsidR="002751B3" w:rsidRPr="002751B3" w:rsidRDefault="002751B3" w:rsidP="002751B3">
            <w:pPr>
              <w:cnfStyle w:val="000000010000" w:firstRow="0" w:lastRow="0" w:firstColumn="0" w:lastColumn="0" w:oddVBand="0" w:evenVBand="0" w:oddHBand="0" w:evenHBand="1" w:firstRowFirstColumn="0" w:firstRowLastColumn="0" w:lastRowFirstColumn="0" w:lastRowLastColumn="0"/>
              <w:rPr>
                <w:rFonts w:ascii="Trebuchet MS" w:hAnsi="Trebuchet MS" w:cs="Tahoma"/>
                <w:noProof/>
                <w:color w:val="262626"/>
                <w:lang w:val="fr-FR"/>
              </w:rPr>
            </w:pPr>
            <w:r w:rsidRPr="002751B3">
              <w:rPr>
                <w:noProof/>
                <w:lang w:val="fr-FR"/>
              </w:rPr>
              <w:t>Compétences C# : Totalement atteint</w:t>
            </w:r>
          </w:p>
          <w:p w:rsidR="002751B3" w:rsidRPr="002751B3" w:rsidRDefault="002751B3" w:rsidP="002751B3">
            <w:pPr>
              <w:cnfStyle w:val="000000010000" w:firstRow="0" w:lastRow="0" w:firstColumn="0" w:lastColumn="0" w:oddVBand="0" w:evenVBand="0" w:oddHBand="0" w:evenHBand="1" w:firstRowFirstColumn="0" w:firstRowLastColumn="0" w:lastRowFirstColumn="0" w:lastRowLastColumn="0"/>
              <w:rPr>
                <w:noProof/>
                <w:lang w:val="fr-FR"/>
              </w:rPr>
            </w:pPr>
            <w:r w:rsidRPr="002751B3">
              <w:rPr>
                <w:noProof/>
                <w:lang w:val="fr-FR"/>
              </w:rPr>
              <w:t>Certification C# : N.A.</w:t>
            </w:r>
          </w:p>
          <w:p w:rsidR="00593BAF" w:rsidRPr="00D62C66" w:rsidRDefault="002751B3" w:rsidP="002751B3">
            <w:pPr>
              <w:spacing w:before="40" w:after="0"/>
              <w:ind w:left="113"/>
              <w:cnfStyle w:val="000000010000" w:firstRow="0" w:lastRow="0" w:firstColumn="0" w:lastColumn="0" w:oddVBand="0" w:evenVBand="0" w:oddHBand="0" w:evenHBand="1" w:firstRowFirstColumn="0" w:firstRowLastColumn="0" w:lastRowFirstColumn="0" w:lastRowLastColumn="0"/>
              <w:rPr>
                <w:highlight w:val="yellow"/>
              </w:rPr>
            </w:pPr>
            <w:r>
              <w:rPr>
                <w:noProof/>
              </w:rPr>
              <w:t>ASP /.NET : N.A.</w:t>
            </w:r>
          </w:p>
        </w:tc>
      </w:tr>
      <w:tr w:rsidR="00593BAF" w:rsidTr="002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rsidR="002751B3" w:rsidRPr="002751B3" w:rsidRDefault="002751B3" w:rsidP="002751B3">
            <w:pPr>
              <w:spacing w:before="40" w:after="0"/>
              <w:ind w:left="113"/>
              <w:rPr>
                <w:color w:val="000000"/>
                <w:lang w:val="fr-FR"/>
              </w:rPr>
            </w:pPr>
            <w:r w:rsidRPr="002751B3">
              <w:rPr>
                <w:color w:val="000000"/>
                <w:lang w:val="fr-FR"/>
              </w:rPr>
              <w:t>Acquisition de compétences en J2EE</w:t>
            </w:r>
          </w:p>
          <w:p w:rsidR="002751B3" w:rsidRPr="002751B3" w:rsidRDefault="002751B3" w:rsidP="002751B3">
            <w:pPr>
              <w:spacing w:before="40" w:after="0"/>
              <w:ind w:left="113"/>
              <w:rPr>
                <w:color w:val="000000"/>
                <w:lang w:val="fr-FR"/>
              </w:rPr>
            </w:pPr>
          </w:p>
          <w:p w:rsidR="002751B3" w:rsidRPr="002751B3" w:rsidRDefault="002751B3" w:rsidP="002751B3">
            <w:pPr>
              <w:spacing w:before="40" w:after="0"/>
              <w:ind w:left="113"/>
              <w:rPr>
                <w:color w:val="000000"/>
                <w:lang w:val="fr-FR"/>
              </w:rPr>
            </w:pPr>
            <w:r w:rsidRPr="002751B3">
              <w:rPr>
                <w:color w:val="000000"/>
                <w:lang w:val="fr-FR"/>
              </w:rPr>
              <w:t>Acquérir une Certification J2EE</w:t>
            </w:r>
          </w:p>
          <w:p w:rsidR="00593BAF" w:rsidRPr="002751B3" w:rsidRDefault="00593BAF" w:rsidP="00371FE2">
            <w:pPr>
              <w:spacing w:before="40" w:after="0"/>
              <w:ind w:left="113"/>
              <w:rPr>
                <w:color w:val="000000"/>
                <w:lang w:val="fr-FR"/>
              </w:rPr>
            </w:pPr>
          </w:p>
        </w:tc>
        <w:tc>
          <w:tcPr>
            <w:tcW w:w="2136" w:type="dxa"/>
          </w:tcPr>
          <w:p w:rsidR="00593BAF" w:rsidRPr="00D62C66" w:rsidRDefault="002751B3" w:rsidP="00371FE2">
            <w:pPr>
              <w:spacing w:before="40" w:after="0"/>
              <w:ind w:left="113"/>
              <w:cnfStyle w:val="000000100000" w:firstRow="0" w:lastRow="0" w:firstColumn="0" w:lastColumn="0" w:oddVBand="0" w:evenVBand="0" w:oddHBand="1" w:evenHBand="0" w:firstRowFirstColumn="0" w:firstRowLastColumn="0" w:lastRowFirstColumn="0" w:lastRowLastColumn="0"/>
              <w:rPr>
                <w:highlight w:val="yellow"/>
              </w:rPr>
            </w:pPr>
            <w:r>
              <w:rPr>
                <w:noProof/>
              </w:rPr>
              <w:t>N.A.</w:t>
            </w:r>
          </w:p>
        </w:tc>
        <w:tc>
          <w:tcPr>
            <w:tcW w:w="2595" w:type="dxa"/>
          </w:tcPr>
          <w:p w:rsidR="00593BAF" w:rsidRPr="00D62C66" w:rsidRDefault="002751B3" w:rsidP="00371FE2">
            <w:pPr>
              <w:spacing w:before="40" w:after="0"/>
              <w:ind w:left="113"/>
              <w:cnfStyle w:val="000000100000" w:firstRow="0" w:lastRow="0" w:firstColumn="0" w:lastColumn="0" w:oddVBand="0" w:evenVBand="0" w:oddHBand="1" w:evenHBand="0" w:firstRowFirstColumn="0" w:firstRowLastColumn="0" w:lastRowFirstColumn="0" w:lastRowLastColumn="0"/>
              <w:rPr>
                <w:highlight w:val="yellow"/>
              </w:rPr>
            </w:pPr>
            <w:r>
              <w:rPr>
                <w:noProof/>
              </w:rPr>
              <w:t>N.A.</w:t>
            </w:r>
          </w:p>
        </w:tc>
        <w:tc>
          <w:tcPr>
            <w:tcW w:w="2584" w:type="dxa"/>
          </w:tcPr>
          <w:p w:rsidR="00593BAF" w:rsidRPr="00D62C66" w:rsidRDefault="002751B3" w:rsidP="00371FE2">
            <w:pPr>
              <w:spacing w:before="40" w:after="0"/>
              <w:ind w:left="113"/>
              <w:cnfStyle w:val="000000100000" w:firstRow="0" w:lastRow="0" w:firstColumn="0" w:lastColumn="0" w:oddVBand="0" w:evenVBand="0" w:oddHBand="1" w:evenHBand="0" w:firstRowFirstColumn="0" w:firstRowLastColumn="0" w:lastRowFirstColumn="0" w:lastRowLastColumn="0"/>
              <w:rPr>
                <w:highlight w:val="yellow"/>
              </w:rPr>
            </w:pPr>
            <w:r>
              <w:rPr>
                <w:noProof/>
              </w:rPr>
              <w:t>Non abordé</w:t>
            </w:r>
          </w:p>
        </w:tc>
      </w:tr>
    </w:tbl>
    <w:p w:rsidR="00593BAF" w:rsidRPr="00593BAF" w:rsidRDefault="00593BAF" w:rsidP="00593BAF">
      <w:pPr>
        <w:rPr>
          <w:i/>
          <w:lang w:val="fr-FR"/>
        </w:rPr>
      </w:pPr>
      <w:r w:rsidRPr="00593BAF">
        <w:rPr>
          <w:i/>
          <w:lang w:val="fr-FR"/>
        </w:rPr>
        <w:t>(*) : Non abordé / Insuffisamment atteint /  Partiellement atteint / Totalement atteint</w:t>
      </w:r>
    </w:p>
    <w:p w:rsidR="00593BAF" w:rsidRPr="00593BAF" w:rsidRDefault="00593BAF" w:rsidP="00593BAF">
      <w:pPr>
        <w:pStyle w:val="Titre2"/>
        <w:rPr>
          <w:lang w:val="fr-FR"/>
        </w:rPr>
      </w:pPr>
      <w:bookmarkStart w:id="9" w:name="_Toc424913244"/>
      <w:r w:rsidRPr="00593BAF">
        <w:rPr>
          <w:lang w:val="fr-FR"/>
        </w:rPr>
        <w:lastRenderedPageBreak/>
        <w:t>Bilan de la période écoulée</w:t>
      </w:r>
      <w:bookmarkEnd w:id="9"/>
    </w:p>
    <w:p w:rsidR="00593BAF" w:rsidRPr="00593BAF" w:rsidRDefault="00593BAF" w:rsidP="00593BAF">
      <w:pPr>
        <w:pStyle w:val="Titre3"/>
        <w:rPr>
          <w:lang w:val="fr-FR"/>
        </w:rPr>
      </w:pPr>
      <w:bookmarkStart w:id="10" w:name="_Toc424913245"/>
      <w:r w:rsidRPr="00593BAF">
        <w:rPr>
          <w:lang w:val="fr-FR"/>
        </w:rPr>
        <w:t>Ressenti global</w:t>
      </w:r>
      <w:bookmarkEnd w:id="10"/>
    </w:p>
    <w:p w:rsidR="00F215C7" w:rsidRDefault="00F215C7" w:rsidP="009C3B49">
      <w:pPr>
        <w:pStyle w:val="Titre4"/>
      </w:pPr>
      <w:r>
        <w:t>Mission en agence (Colmar)</w:t>
      </w:r>
    </w:p>
    <w:p w:rsidR="00F215C7" w:rsidRPr="00F215C7" w:rsidRDefault="00F215C7" w:rsidP="00F215C7">
      <w:pPr>
        <w:rPr>
          <w:lang w:val="fr-FR"/>
        </w:rPr>
      </w:pPr>
      <w:r w:rsidRPr="00F215C7">
        <w:rPr>
          <w:lang w:val="fr-FR"/>
        </w:rPr>
        <w:t>Je garde de cette mission un souvenir mitigé : hormis l’aspect logistique (les trajets quotidiens depuis Strasbourg se sont révélés rapidement pesants), j’ai éprouvé des difficultés à gérer la charge de travail relative au poste de Chef de Projet ; cela s’expliquant majoritairement par le fait que je n’avais jamais été formé aux méthodes de développement Web et de gestion de projets en vigueur chez Actimage Colmar.</w:t>
      </w:r>
    </w:p>
    <w:p w:rsidR="00F215C7" w:rsidRPr="00F215C7" w:rsidRDefault="00F215C7" w:rsidP="00F215C7">
      <w:pPr>
        <w:rPr>
          <w:lang w:val="fr-FR"/>
        </w:rPr>
      </w:pPr>
      <w:r w:rsidRPr="00F215C7">
        <w:rPr>
          <w:lang w:val="fr-FR"/>
        </w:rPr>
        <w:t>Cependant l’ambiance et le cadre de travail sont agréables.</w:t>
      </w:r>
    </w:p>
    <w:p w:rsidR="00F215C7" w:rsidRPr="00F215C7" w:rsidRDefault="00F215C7" w:rsidP="00F215C7">
      <w:pPr>
        <w:rPr>
          <w:lang w:val="fr-FR"/>
        </w:rPr>
      </w:pPr>
    </w:p>
    <w:p w:rsidR="00F215C7" w:rsidRPr="00F215C7" w:rsidRDefault="00F215C7" w:rsidP="009C3B49">
      <w:pPr>
        <w:pStyle w:val="Titre4"/>
        <w:rPr>
          <w:lang w:val="fr-FR"/>
        </w:rPr>
      </w:pPr>
      <w:r w:rsidRPr="00F215C7">
        <w:rPr>
          <w:lang w:val="fr-FR"/>
        </w:rPr>
        <w:t>Mission en régie (Strasbourg)</w:t>
      </w:r>
    </w:p>
    <w:p w:rsidR="00F215C7" w:rsidRPr="00F215C7" w:rsidRDefault="00F215C7" w:rsidP="00F215C7">
      <w:pPr>
        <w:rPr>
          <w:lang w:val="fr-FR"/>
        </w:rPr>
      </w:pPr>
      <w:r w:rsidRPr="00F215C7">
        <w:rPr>
          <w:lang w:val="fr-FR"/>
        </w:rPr>
        <w:t>Cette mission a été beaucoup plus satisfaisante pour moi. Son sujet était intéressant tant au niveau technique que fonctionnel : de plus, la prise en main et la montée en compétences progressives ont facilité mon intégration au projet.</w:t>
      </w:r>
    </w:p>
    <w:p w:rsidR="00F215C7" w:rsidRPr="00F215C7" w:rsidRDefault="00F215C7" w:rsidP="00F215C7">
      <w:pPr>
        <w:rPr>
          <w:lang w:val="fr-FR"/>
        </w:rPr>
      </w:pPr>
      <w:r w:rsidRPr="00F215C7">
        <w:rPr>
          <w:lang w:val="fr-FR"/>
        </w:rPr>
        <w:t>Les locaux d’Illkirch et du Wacken sont agréables, facilement et rapidement accessibles, et l’ambiance de travail est plaisante.</w:t>
      </w:r>
    </w:p>
    <w:p w:rsidR="00F215C7" w:rsidRPr="00F800EF" w:rsidRDefault="00F215C7" w:rsidP="009C3B49">
      <w:pPr>
        <w:pStyle w:val="Titre4"/>
        <w:rPr>
          <w:lang w:val="fr-FR"/>
        </w:rPr>
      </w:pPr>
      <w:r w:rsidRPr="00F800EF">
        <w:rPr>
          <w:lang w:val="fr-FR"/>
        </w:rPr>
        <w:t>Mission en CDS (Strasbourg)</w:t>
      </w:r>
    </w:p>
    <w:p w:rsidR="00593BAF" w:rsidRDefault="00F800EF" w:rsidP="00F215C7">
      <w:pPr>
        <w:rPr>
          <w:lang w:val="fr-FR"/>
        </w:rPr>
      </w:pPr>
      <w:r>
        <w:rPr>
          <w:lang w:val="fr-FR"/>
        </w:rPr>
        <w:t>M</w:t>
      </w:r>
      <w:r w:rsidR="00F215C7" w:rsidRPr="00F215C7">
        <w:rPr>
          <w:lang w:val="fr-FR"/>
        </w:rPr>
        <w:t xml:space="preserve">on ressenti est </w:t>
      </w:r>
      <w:r>
        <w:rPr>
          <w:lang w:val="fr-FR"/>
        </w:rPr>
        <w:t>plutôt</w:t>
      </w:r>
      <w:r w:rsidR="00F215C7" w:rsidRPr="00F215C7">
        <w:rPr>
          <w:lang w:val="fr-FR"/>
        </w:rPr>
        <w:t xml:space="preserve"> positif. L’acquisition des connaissances et compétences nécessaires à l’accomplissement de la mission </w:t>
      </w:r>
      <w:r>
        <w:rPr>
          <w:lang w:val="fr-FR"/>
        </w:rPr>
        <w:t>reste</w:t>
      </w:r>
      <w:r w:rsidR="00F215C7" w:rsidRPr="00F215C7">
        <w:rPr>
          <w:lang w:val="fr-FR"/>
        </w:rPr>
        <w:t xml:space="preserve"> un point très stimulant, </w:t>
      </w:r>
      <w:r>
        <w:rPr>
          <w:lang w:val="fr-FR"/>
        </w:rPr>
        <w:t>de même</w:t>
      </w:r>
      <w:r w:rsidR="00F215C7" w:rsidRPr="00F215C7">
        <w:rPr>
          <w:lang w:val="fr-FR"/>
        </w:rPr>
        <w:t xml:space="preserve"> que la collaboration avec les employés du CDS que je ne faisais jusqu’alors que côtoyer.</w:t>
      </w:r>
    </w:p>
    <w:p w:rsidR="00371FE2" w:rsidRDefault="00F800EF" w:rsidP="00F215C7">
      <w:pPr>
        <w:rPr>
          <w:lang w:val="fr-FR"/>
        </w:rPr>
      </w:pPr>
      <w:r>
        <w:rPr>
          <w:lang w:val="fr-FR"/>
        </w:rPr>
        <w:t>Cependant, la première mission – le Selfcare Lot 2 - a aussi é</w:t>
      </w:r>
      <w:r w:rsidR="00371FE2">
        <w:rPr>
          <w:lang w:val="fr-FR"/>
        </w:rPr>
        <w:t xml:space="preserve">té émaillée de points négatifs. La prise de mission s’est faite en été, ce qui explique peut-être au moins partiellement la difficulté des intervenants du client, déjà chargés, à nous transmettre précisément les informations adéquates ; cela s’est aussi ressenti dans les délais </w:t>
      </w:r>
      <w:r w:rsidR="002A70F7">
        <w:rPr>
          <w:lang w:val="fr-FR"/>
        </w:rPr>
        <w:t>de revue du code.</w:t>
      </w:r>
      <w:r w:rsidR="00371FE2">
        <w:rPr>
          <w:lang w:val="fr-FR"/>
        </w:rPr>
        <w:t xml:space="preserve"> </w:t>
      </w:r>
    </w:p>
    <w:p w:rsidR="00593BAF" w:rsidRPr="00593BAF" w:rsidRDefault="00593BAF" w:rsidP="00593BAF">
      <w:pPr>
        <w:pStyle w:val="Titre3"/>
        <w:rPr>
          <w:lang w:val="fr-FR"/>
        </w:rPr>
      </w:pPr>
      <w:bookmarkStart w:id="11" w:name="_Toc424913246"/>
      <w:r w:rsidRPr="00593BAF">
        <w:rPr>
          <w:lang w:val="fr-FR"/>
        </w:rPr>
        <w:t>Réussites</w:t>
      </w:r>
      <w:bookmarkEnd w:id="11"/>
    </w:p>
    <w:p w:rsidR="009C3B49" w:rsidRDefault="009C3B49" w:rsidP="009C3B49">
      <w:pPr>
        <w:pStyle w:val="Titre4"/>
        <w:rPr>
          <w:lang w:val="fr-FR"/>
        </w:rPr>
      </w:pPr>
      <w:r>
        <w:rPr>
          <w:lang w:val="fr-FR"/>
        </w:rPr>
        <w:t>Mission en régie (Strasbourg)</w:t>
      </w:r>
    </w:p>
    <w:p w:rsidR="00F215C7" w:rsidRPr="00F215C7" w:rsidRDefault="00F215C7" w:rsidP="00F215C7">
      <w:pPr>
        <w:rPr>
          <w:lang w:val="fr-FR"/>
        </w:rPr>
      </w:pPr>
      <w:r w:rsidRPr="00F215C7">
        <w:rPr>
          <w:lang w:val="fr-FR"/>
        </w:rPr>
        <w:lastRenderedPageBreak/>
        <w:t>Je suis très satisfait de ma montée en compétence sur GENESYS et sur les connaissances et problématiques liées à la téléphonie, ce qui a permis le succès de ma mission en régie au sein de 3R50. Je me suis découvert un intérêt pour ce champ d’expertise qui m’a grandement facilité la tâche.</w:t>
      </w:r>
    </w:p>
    <w:p w:rsidR="00F215C7" w:rsidRPr="00F215C7" w:rsidRDefault="00F215C7" w:rsidP="00F215C7">
      <w:pPr>
        <w:rPr>
          <w:lang w:val="fr-FR"/>
        </w:rPr>
      </w:pPr>
      <w:r w:rsidRPr="00F215C7">
        <w:rPr>
          <w:lang w:val="fr-FR"/>
        </w:rPr>
        <w:t>Une autre avancée conséquente à mon sens est la découverte puis, rapidement, la maîtrise du langage C#, qui ouvre de nombreuses portes quant aux projets sur lesquels je pourrai travailler. La stimulation apportée par la nouveauté et par le sujet en lui-même, ainsi qu’une certaine liberté dans l’approche technique, m’ont permis de prendre mes marques facilement et de monter efficacement en compétence.</w:t>
      </w:r>
    </w:p>
    <w:p w:rsidR="00593BAF" w:rsidRDefault="00F215C7" w:rsidP="00F215C7">
      <w:pPr>
        <w:rPr>
          <w:lang w:val="fr-FR"/>
        </w:rPr>
      </w:pPr>
      <w:r w:rsidRPr="00F215C7">
        <w:rPr>
          <w:lang w:val="fr-FR"/>
        </w:rPr>
        <w:t>Enfin, l’évolution de la CTIBarre pour permettre la migration de Cofidis est une réussite qui me tient à cœur, car cette tâche a représenté, entre autres, une plongée dans le code et une interaction poussée avec nombre d’intervenants, et a nécessité une attention particulière</w:t>
      </w:r>
      <w:r w:rsidR="002A70F7">
        <w:rPr>
          <w:lang w:val="fr-FR"/>
        </w:rPr>
        <w:t xml:space="preserve"> quant </w:t>
      </w:r>
      <w:r w:rsidRPr="00F215C7">
        <w:rPr>
          <w:lang w:val="fr-FR"/>
        </w:rPr>
        <w:t xml:space="preserve"> aux besoins et aux contraintes tant techniques qu’humaines.</w:t>
      </w:r>
    </w:p>
    <w:p w:rsidR="00F215C7" w:rsidRDefault="009C3B49" w:rsidP="009C3B49">
      <w:pPr>
        <w:pStyle w:val="Titre4"/>
        <w:rPr>
          <w:lang w:val="fr-FR"/>
        </w:rPr>
      </w:pPr>
      <w:r>
        <w:rPr>
          <w:lang w:val="fr-FR"/>
        </w:rPr>
        <w:t>Mission en CDS (Strasbourg)</w:t>
      </w:r>
    </w:p>
    <w:p w:rsidR="002A70F7" w:rsidRDefault="009C3B49" w:rsidP="00F215C7">
      <w:pPr>
        <w:rPr>
          <w:lang w:val="fr-FR"/>
        </w:rPr>
      </w:pPr>
      <w:r>
        <w:rPr>
          <w:lang w:val="fr-FR"/>
        </w:rPr>
        <w:t>Je vois comme une réussite mon acquisition de co</w:t>
      </w:r>
      <w:r w:rsidR="009745C6">
        <w:rPr>
          <w:lang w:val="fr-FR"/>
        </w:rPr>
        <w:t>mpétences sur Devbooster v4 et mon tr</w:t>
      </w:r>
      <w:r w:rsidR="002A70F7">
        <w:rPr>
          <w:lang w:val="fr-FR"/>
        </w:rPr>
        <w:t>avail sur le Selfcare NRJ Mobil</w:t>
      </w:r>
      <w:r w:rsidR="009C04F8">
        <w:rPr>
          <w:lang w:val="fr-FR"/>
        </w:rPr>
        <w:t>e</w:t>
      </w:r>
      <w:r w:rsidR="002A70F7">
        <w:rPr>
          <w:lang w:val="fr-FR"/>
        </w:rPr>
        <w:t>. Je n’avais aucune connaissance préalable de ces</w:t>
      </w:r>
      <w:r w:rsidR="00F87983">
        <w:rPr>
          <w:lang w:val="fr-FR"/>
        </w:rPr>
        <w:t xml:space="preserve"> deux éléments</w:t>
      </w:r>
      <w:r w:rsidR="002A70F7">
        <w:rPr>
          <w:lang w:val="fr-FR"/>
        </w:rPr>
        <w:t xml:space="preserve">, mais ai su rapidement développer l’aisance nécessaire pour accomplir le projet Selfcare Lot 2. </w:t>
      </w:r>
    </w:p>
    <w:p w:rsidR="00F215C7" w:rsidRPr="00F215C7" w:rsidRDefault="00F87983" w:rsidP="00F215C7">
      <w:pPr>
        <w:rPr>
          <w:lang w:val="fr-FR"/>
        </w:rPr>
      </w:pPr>
      <w:r>
        <w:rPr>
          <w:lang w:val="fr-FR"/>
        </w:rPr>
        <w:t xml:space="preserve"> </w:t>
      </w:r>
    </w:p>
    <w:p w:rsidR="00593BAF" w:rsidRPr="00593BAF" w:rsidRDefault="00593BAF" w:rsidP="00593BAF">
      <w:pPr>
        <w:pStyle w:val="Titre3"/>
        <w:rPr>
          <w:lang w:val="fr-FR"/>
        </w:rPr>
      </w:pPr>
      <w:bookmarkStart w:id="12" w:name="_Toc424913247"/>
      <w:r w:rsidRPr="00593BAF">
        <w:rPr>
          <w:lang w:val="fr-FR"/>
        </w:rPr>
        <w:t>Echecs</w:t>
      </w:r>
      <w:bookmarkEnd w:id="12"/>
    </w:p>
    <w:p w:rsidR="00F215C7" w:rsidRPr="002A70F7" w:rsidRDefault="00F215C7" w:rsidP="009C3B49">
      <w:pPr>
        <w:pStyle w:val="Titre4"/>
        <w:rPr>
          <w:lang w:val="fr-FR"/>
        </w:rPr>
      </w:pPr>
      <w:r w:rsidRPr="002A70F7">
        <w:rPr>
          <w:lang w:val="fr-FR"/>
        </w:rPr>
        <w:t>A Colmar :</w:t>
      </w:r>
    </w:p>
    <w:p w:rsidR="00F215C7" w:rsidRPr="00F215C7" w:rsidRDefault="00F215C7" w:rsidP="00F215C7">
      <w:pPr>
        <w:keepLines/>
        <w:numPr>
          <w:ilvl w:val="0"/>
          <w:numId w:val="15"/>
        </w:numPr>
        <w:spacing w:after="200" w:line="276" w:lineRule="auto"/>
        <w:jc w:val="both"/>
        <w:rPr>
          <w:lang w:val="fr-FR"/>
        </w:rPr>
      </w:pPr>
      <w:r w:rsidRPr="00F215C7">
        <w:rPr>
          <w:lang w:val="fr-FR"/>
        </w:rPr>
        <w:t xml:space="preserve">J’ai éprouvé des difficultés à assumer pleinement mon rôle de Chef de Projet Technique, car je n’étais pas suffisamment familiarisé aux techniques employées ; cela </w:t>
      </w:r>
      <w:r w:rsidR="002A70F7">
        <w:rPr>
          <w:lang w:val="fr-FR"/>
        </w:rPr>
        <w:t>m’</w:t>
      </w:r>
      <w:r w:rsidRPr="00F215C7">
        <w:rPr>
          <w:lang w:val="fr-FR"/>
        </w:rPr>
        <w:t>aurait certainement permis de gagner en temps.</w:t>
      </w:r>
      <w:r w:rsidR="002A70F7">
        <w:rPr>
          <w:lang w:val="fr-FR"/>
        </w:rPr>
        <w:t xml:space="preserve"> Peut-être n’ai-je pas accordé à </w:t>
      </w:r>
      <w:r w:rsidR="00FE09C2">
        <w:rPr>
          <w:lang w:val="fr-FR"/>
        </w:rPr>
        <w:t>l’acquisition</w:t>
      </w:r>
      <w:r w:rsidR="002A70F7">
        <w:rPr>
          <w:lang w:val="fr-FR"/>
        </w:rPr>
        <w:t xml:space="preserve"> de la méthodologie de gestion de projet Actimage l’importance requise</w:t>
      </w:r>
      <w:r w:rsidR="00FE09C2">
        <w:rPr>
          <w:lang w:val="fr-FR"/>
        </w:rPr>
        <w:t xml:space="preserve">, alors qu’elle est finalement primordiale pour assumer efficacement des fonctions de Cdp et de consultant. </w:t>
      </w:r>
      <w:r w:rsidR="002A70F7">
        <w:rPr>
          <w:lang w:val="fr-FR"/>
        </w:rPr>
        <w:t xml:space="preserve"> </w:t>
      </w:r>
    </w:p>
    <w:p w:rsidR="00F215C7" w:rsidRPr="00F215C7" w:rsidRDefault="00F215C7" w:rsidP="00F215C7">
      <w:pPr>
        <w:keepLines/>
        <w:numPr>
          <w:ilvl w:val="0"/>
          <w:numId w:val="15"/>
        </w:numPr>
        <w:spacing w:after="200" w:line="276" w:lineRule="auto"/>
        <w:jc w:val="both"/>
        <w:rPr>
          <w:lang w:val="fr-FR"/>
        </w:rPr>
      </w:pPr>
      <w:r w:rsidRPr="00F215C7">
        <w:rPr>
          <w:lang w:val="fr-FR"/>
        </w:rPr>
        <w:t>Je devais à la fois procéder à une montée en compétences technique, et diriger le projet. Je n’ai pas géré au mieux cette double contrainte ; une meilleure maîtrise de ces aspects, une meilleure organisation dans la mise en œuvre auraient fluidifié les échanges et le travail.</w:t>
      </w:r>
    </w:p>
    <w:p w:rsidR="00F215C7" w:rsidRPr="00F215C7" w:rsidRDefault="00F215C7" w:rsidP="00FE09C2">
      <w:pPr>
        <w:keepLines/>
        <w:spacing w:after="200" w:line="276" w:lineRule="auto"/>
        <w:ind w:left="360"/>
        <w:jc w:val="both"/>
        <w:rPr>
          <w:shd w:val="clear" w:color="auto" w:fill="FF9900"/>
          <w:lang w:val="fr-FR"/>
        </w:rPr>
      </w:pPr>
    </w:p>
    <w:p w:rsidR="00F215C7" w:rsidRDefault="00F87983" w:rsidP="009C3B49">
      <w:pPr>
        <w:pStyle w:val="Titre4"/>
      </w:pPr>
      <w:r>
        <w:t>Mission en régie</w:t>
      </w:r>
      <w:r w:rsidR="00FE09C2">
        <w:t xml:space="preserve"> </w:t>
      </w:r>
      <w:r>
        <w:t>(</w:t>
      </w:r>
      <w:r w:rsidR="00F215C7">
        <w:t>Strasbourg</w:t>
      </w:r>
      <w:r>
        <w:t>)</w:t>
      </w:r>
    </w:p>
    <w:p w:rsidR="00593BAF" w:rsidRDefault="00F215C7" w:rsidP="00F215C7">
      <w:pPr>
        <w:rPr>
          <w:lang w:val="fr-FR"/>
        </w:rPr>
      </w:pPr>
      <w:r w:rsidRPr="00F215C7">
        <w:rPr>
          <w:lang w:val="fr-FR"/>
        </w:rPr>
        <w:t xml:space="preserve">J’ai remonté un élément de code non testé en production un vendredi soir, ce qui a handicapé un des plateaux d’appels le samedi matin. Cette erreur d’inattention n’a pas eu, à ma connaissance, d’autre </w:t>
      </w:r>
      <w:r w:rsidRPr="00F215C7">
        <w:rPr>
          <w:lang w:val="fr-FR"/>
        </w:rPr>
        <w:lastRenderedPageBreak/>
        <w:t>conséquence fâcheuse, et a donné plus de poids aux demandes par notre équipe de mesures de sécurité supplémentaires et d’un cadre de livraison plus strict. D’autres incidents de même nature de la part d’autres équipes avaient motivé ces demandes auparavant.</w:t>
      </w:r>
    </w:p>
    <w:p w:rsidR="00593BAF" w:rsidRPr="00593BAF" w:rsidRDefault="00593BAF" w:rsidP="00593BAF">
      <w:pPr>
        <w:pStyle w:val="Titre3"/>
        <w:rPr>
          <w:lang w:val="fr-FR"/>
        </w:rPr>
      </w:pPr>
      <w:bookmarkStart w:id="13" w:name="_Toc424913248"/>
      <w:r w:rsidRPr="00593BAF">
        <w:rPr>
          <w:lang w:val="fr-FR"/>
        </w:rPr>
        <w:t>Relations avec la hiérarchie</w:t>
      </w:r>
      <w:bookmarkEnd w:id="13"/>
    </w:p>
    <w:p w:rsidR="00593BAF" w:rsidRDefault="00593BAF" w:rsidP="00593BAF">
      <w:pPr>
        <w:rPr>
          <w:b/>
          <w:lang w:val="fr-FR"/>
        </w:rPr>
      </w:pPr>
      <w:r w:rsidRPr="00593BAF">
        <w:rPr>
          <w:b/>
          <w:lang w:val="fr-FR"/>
        </w:rPr>
        <w:t>Avec votre responsable hiérarchique :</w:t>
      </w:r>
    </w:p>
    <w:p w:rsidR="00F215C7" w:rsidRPr="00F215C7" w:rsidRDefault="00F215C7" w:rsidP="00F215C7">
      <w:pPr>
        <w:rPr>
          <w:lang w:val="fr-FR"/>
        </w:rPr>
      </w:pPr>
      <w:r w:rsidRPr="00F215C7">
        <w:rPr>
          <w:lang w:val="fr-FR"/>
        </w:rPr>
        <w:t>A Colmar :</w:t>
      </w:r>
    </w:p>
    <w:p w:rsidR="00F215C7" w:rsidRPr="00F215C7" w:rsidRDefault="00F215C7" w:rsidP="00F215C7">
      <w:pPr>
        <w:rPr>
          <w:b/>
          <w:lang w:val="fr-FR"/>
        </w:rPr>
      </w:pPr>
      <w:r w:rsidRPr="00F215C7">
        <w:rPr>
          <w:lang w:val="fr-FR"/>
        </w:rPr>
        <w:t>Aucun problème avec la hiérarchie, responsables compétents, sympathiques et humains.</w:t>
      </w:r>
      <w:r w:rsidRPr="00F215C7">
        <w:rPr>
          <w:b/>
          <w:lang w:val="fr-FR"/>
        </w:rPr>
        <w:t xml:space="preserve"> </w:t>
      </w:r>
    </w:p>
    <w:p w:rsidR="00F215C7" w:rsidRPr="00F215C7" w:rsidRDefault="00F215C7" w:rsidP="00F215C7">
      <w:pPr>
        <w:rPr>
          <w:lang w:val="fr-FR"/>
        </w:rPr>
      </w:pPr>
      <w:r w:rsidRPr="00F215C7">
        <w:rPr>
          <w:lang w:val="fr-FR"/>
        </w:rPr>
        <w:t>A Strasbourg – Régie :</w:t>
      </w:r>
    </w:p>
    <w:p w:rsidR="00F215C7" w:rsidRPr="00F215C7" w:rsidRDefault="00F215C7" w:rsidP="00F215C7">
      <w:pPr>
        <w:rPr>
          <w:b/>
          <w:lang w:val="fr-FR"/>
        </w:rPr>
      </w:pPr>
      <w:r w:rsidRPr="00F215C7">
        <w:rPr>
          <w:lang w:val="fr-FR"/>
        </w:rPr>
        <w:t>Pas de contact en dehors des périodes de renouvellement de contrat ou des</w:t>
      </w:r>
      <w:r w:rsidR="00FE09C2">
        <w:rPr>
          <w:lang w:val="fr-FR"/>
        </w:rPr>
        <w:t xml:space="preserve"> transmissions de rapport d’activité.</w:t>
      </w:r>
      <w:r w:rsidRPr="00F215C7">
        <w:rPr>
          <w:lang w:val="fr-FR"/>
        </w:rPr>
        <w:t xml:space="preserve"> </w:t>
      </w:r>
    </w:p>
    <w:p w:rsidR="00F215C7" w:rsidRPr="00DC7A7F" w:rsidRDefault="00F215C7" w:rsidP="00F215C7">
      <w:pPr>
        <w:rPr>
          <w:lang w:val="fr-FR"/>
        </w:rPr>
      </w:pPr>
      <w:r w:rsidRPr="00DC7A7F">
        <w:rPr>
          <w:lang w:val="fr-FR"/>
        </w:rPr>
        <w:t>A Strasbourg – CDS :</w:t>
      </w:r>
    </w:p>
    <w:p w:rsidR="00F215C7" w:rsidRPr="00F215C7" w:rsidRDefault="00F215C7" w:rsidP="00F87983">
      <w:pPr>
        <w:rPr>
          <w:b/>
          <w:lang w:val="fr-FR"/>
        </w:rPr>
      </w:pPr>
      <w:r w:rsidRPr="00F215C7">
        <w:rPr>
          <w:lang w:val="fr-FR"/>
        </w:rPr>
        <w:t>La relation est bonne,</w:t>
      </w:r>
      <w:r w:rsidR="00F87983">
        <w:rPr>
          <w:lang w:val="fr-FR"/>
        </w:rPr>
        <w:t xml:space="preserve"> Sébastien communique régulièrement et est très disponible, clair dans ses attentes et sympathique</w:t>
      </w:r>
      <w:r w:rsidRPr="00F215C7">
        <w:rPr>
          <w:lang w:val="fr-FR"/>
        </w:rPr>
        <w:t>.</w:t>
      </w:r>
    </w:p>
    <w:p w:rsidR="00593BAF" w:rsidRDefault="00593BAF" w:rsidP="00593BAF">
      <w:pPr>
        <w:rPr>
          <w:b/>
          <w:lang w:val="fr-FR"/>
        </w:rPr>
      </w:pPr>
      <w:r w:rsidRPr="00593BAF">
        <w:rPr>
          <w:b/>
          <w:lang w:val="fr-FR"/>
        </w:rPr>
        <w:t>Avec votre BU Manager :</w:t>
      </w:r>
    </w:p>
    <w:p w:rsidR="00F215C7" w:rsidRPr="00F215C7" w:rsidRDefault="00F215C7" w:rsidP="00F215C7">
      <w:pPr>
        <w:rPr>
          <w:lang w:val="fr-FR"/>
        </w:rPr>
      </w:pPr>
      <w:r w:rsidRPr="00F215C7">
        <w:rPr>
          <w:lang w:val="fr-FR"/>
        </w:rPr>
        <w:t>A Colmar :</w:t>
      </w:r>
    </w:p>
    <w:p w:rsidR="00F215C7" w:rsidRPr="00F215C7" w:rsidRDefault="00F215C7" w:rsidP="00F215C7">
      <w:pPr>
        <w:rPr>
          <w:b/>
          <w:lang w:val="fr-FR"/>
        </w:rPr>
      </w:pPr>
      <w:r w:rsidRPr="00F215C7">
        <w:rPr>
          <w:lang w:val="fr-FR"/>
        </w:rPr>
        <w:t>Aucun problème avec la hiérarchie, responsables compétents, sympathiques et humains.</w:t>
      </w:r>
      <w:r w:rsidRPr="00F215C7">
        <w:rPr>
          <w:b/>
          <w:lang w:val="fr-FR"/>
        </w:rPr>
        <w:t xml:space="preserve"> </w:t>
      </w:r>
    </w:p>
    <w:p w:rsidR="00F215C7" w:rsidRPr="00F215C7" w:rsidRDefault="00F215C7" w:rsidP="00F215C7">
      <w:pPr>
        <w:rPr>
          <w:lang w:val="fr-FR"/>
        </w:rPr>
      </w:pPr>
      <w:r w:rsidRPr="00F215C7">
        <w:rPr>
          <w:lang w:val="fr-FR"/>
        </w:rPr>
        <w:t>A Strasbourg – Régie :</w:t>
      </w:r>
    </w:p>
    <w:p w:rsidR="00F215C7" w:rsidRPr="00F215C7" w:rsidRDefault="00F215C7" w:rsidP="00F215C7">
      <w:pPr>
        <w:rPr>
          <w:b/>
          <w:lang w:val="fr-FR"/>
        </w:rPr>
      </w:pPr>
      <w:r w:rsidRPr="00F215C7">
        <w:rPr>
          <w:lang w:val="fr-FR"/>
        </w:rPr>
        <w:t>Pas de contact en dehors des périodes de reno</w:t>
      </w:r>
      <w:r w:rsidR="00FE09C2">
        <w:rPr>
          <w:lang w:val="fr-FR"/>
        </w:rPr>
        <w:t>uvellement de contrat ou des transmissions de rapports d’activité</w:t>
      </w:r>
      <w:r w:rsidRPr="00F215C7">
        <w:rPr>
          <w:lang w:val="fr-FR"/>
        </w:rPr>
        <w:t>.</w:t>
      </w:r>
    </w:p>
    <w:p w:rsidR="00F215C7" w:rsidRPr="00DC7A7F" w:rsidRDefault="00F215C7" w:rsidP="00F215C7">
      <w:pPr>
        <w:rPr>
          <w:lang w:val="fr-FR"/>
        </w:rPr>
      </w:pPr>
      <w:r w:rsidRPr="00DC7A7F">
        <w:rPr>
          <w:lang w:val="fr-FR"/>
        </w:rPr>
        <w:t>A Strasbourg – CDS :</w:t>
      </w:r>
    </w:p>
    <w:p w:rsidR="00FE09C2" w:rsidRPr="00F215C7" w:rsidRDefault="00FE09C2" w:rsidP="00FE09C2">
      <w:pPr>
        <w:rPr>
          <w:b/>
          <w:lang w:val="fr-FR"/>
        </w:rPr>
      </w:pPr>
      <w:r w:rsidRPr="00F215C7">
        <w:rPr>
          <w:lang w:val="fr-FR"/>
        </w:rPr>
        <w:t>La relation est bonne,</w:t>
      </w:r>
      <w:r>
        <w:rPr>
          <w:lang w:val="fr-FR"/>
        </w:rPr>
        <w:t xml:space="preserve"> Sébastien communique régulièrement et est très disponible, clair dans ses attentes et sympathique</w:t>
      </w:r>
      <w:r w:rsidRPr="00F215C7">
        <w:rPr>
          <w:lang w:val="fr-FR"/>
        </w:rPr>
        <w:t>.</w:t>
      </w:r>
    </w:p>
    <w:p w:rsidR="00593BAF" w:rsidRDefault="00593BAF" w:rsidP="00593BAF">
      <w:pPr>
        <w:rPr>
          <w:b/>
          <w:lang w:val="fr-FR"/>
        </w:rPr>
      </w:pPr>
      <w:r w:rsidRPr="00593BAF">
        <w:rPr>
          <w:b/>
          <w:lang w:val="fr-FR"/>
        </w:rPr>
        <w:t>Avec la Direction :</w:t>
      </w:r>
    </w:p>
    <w:p w:rsidR="00F215C7" w:rsidRPr="00F215C7" w:rsidRDefault="00F215C7" w:rsidP="00F215C7">
      <w:pPr>
        <w:rPr>
          <w:lang w:val="fr-FR"/>
        </w:rPr>
      </w:pPr>
      <w:r w:rsidRPr="00F215C7">
        <w:rPr>
          <w:lang w:val="fr-FR"/>
        </w:rPr>
        <w:t>Les contacts sont rares, mais ont lieu lorsqu’ils sont utiles (demandes d’informations administratives par exemple).</w:t>
      </w:r>
    </w:p>
    <w:p w:rsidR="00F215C7" w:rsidRPr="00F215C7" w:rsidRDefault="00F215C7" w:rsidP="00F215C7">
      <w:pPr>
        <w:rPr>
          <w:lang w:val="fr-FR"/>
        </w:rPr>
      </w:pPr>
      <w:r w:rsidRPr="00F215C7">
        <w:rPr>
          <w:lang w:val="fr-FR"/>
        </w:rPr>
        <w:t xml:space="preserve">Mes attentes vis à vis de mon responsable consistent en un suivi régulier, avec des mises au point relativement fréquentes, et à une attention réelle quant à mes ressentis et mes aspirations. Je compte également sur lui pour être source d’informations et de propositions quant aux développements de carrière envisageables. Il doit faire également office de relais, pour m’informer au mieux des </w:t>
      </w:r>
      <w:r w:rsidRPr="00F215C7">
        <w:rPr>
          <w:lang w:val="fr-FR"/>
        </w:rPr>
        <w:lastRenderedPageBreak/>
        <w:t>caractéristiques de la mission, en termes de délais, de contraintes et de possibilités, et de modifications éventuelles.</w:t>
      </w:r>
    </w:p>
    <w:p w:rsidR="00F215C7" w:rsidRPr="00F215C7" w:rsidRDefault="00F215C7" w:rsidP="00F215C7">
      <w:pPr>
        <w:rPr>
          <w:lang w:val="fr-FR"/>
        </w:rPr>
      </w:pPr>
      <w:r w:rsidRPr="00F215C7">
        <w:rPr>
          <w:lang w:val="fr-FR"/>
        </w:rPr>
        <w:t>Note :</w:t>
      </w:r>
    </w:p>
    <w:p w:rsidR="00F215C7" w:rsidRPr="00F215C7" w:rsidRDefault="00F215C7" w:rsidP="00F215C7">
      <w:pPr>
        <w:rPr>
          <w:lang w:val="fr-FR"/>
        </w:rPr>
      </w:pPr>
      <w:r w:rsidRPr="00F215C7">
        <w:rPr>
          <w:lang w:val="fr-FR"/>
        </w:rPr>
        <w:t>Le seul point problématique notable fut la sensation, relative, de séparation d’avec Actimage à mon arrivée à Strasbourg (matérialisée par exemple par l’impossibilité d’accéder à la boîte mail Actimage - ce souci ayant été réglé par la suite).</w:t>
      </w:r>
    </w:p>
    <w:p w:rsidR="00593BAF" w:rsidRPr="00593BAF" w:rsidRDefault="00593BAF" w:rsidP="00593BAF">
      <w:pPr>
        <w:pStyle w:val="Titre3"/>
        <w:rPr>
          <w:lang w:val="fr-FR"/>
        </w:rPr>
      </w:pPr>
      <w:bookmarkStart w:id="14" w:name="_Toc424913249"/>
      <w:r w:rsidRPr="00593BAF">
        <w:rPr>
          <w:lang w:val="fr-FR"/>
        </w:rPr>
        <w:t>Relations avec l’équipe</w:t>
      </w:r>
      <w:bookmarkEnd w:id="14"/>
    </w:p>
    <w:p w:rsidR="00593BAF" w:rsidRDefault="00593BAF" w:rsidP="00593BAF">
      <w:pPr>
        <w:rPr>
          <w:b/>
          <w:lang w:val="fr-FR"/>
        </w:rPr>
      </w:pPr>
      <w:r w:rsidRPr="00D67434">
        <w:rPr>
          <w:b/>
          <w:lang w:val="fr-FR"/>
        </w:rPr>
        <w:t xml:space="preserve">Avec </w:t>
      </w:r>
      <w:r w:rsidR="00D67434">
        <w:rPr>
          <w:b/>
          <w:lang w:val="fr-FR"/>
        </w:rPr>
        <w:t>les personnes de votre équipe :</w:t>
      </w:r>
    </w:p>
    <w:p w:rsidR="00F215C7" w:rsidRPr="00F215C7" w:rsidRDefault="00F215C7" w:rsidP="00F215C7">
      <w:pPr>
        <w:rPr>
          <w:noProof/>
          <w:lang w:val="fr-FR"/>
        </w:rPr>
      </w:pPr>
      <w:r w:rsidRPr="00F215C7">
        <w:rPr>
          <w:noProof/>
          <w:lang w:val="fr-FR"/>
        </w:rPr>
        <w:t>A Colmar :</w:t>
      </w:r>
    </w:p>
    <w:p w:rsidR="00F215C7" w:rsidRPr="00F215C7" w:rsidRDefault="00F215C7" w:rsidP="00F215C7">
      <w:pPr>
        <w:rPr>
          <w:noProof/>
          <w:lang w:val="fr-FR"/>
        </w:rPr>
      </w:pPr>
      <w:r w:rsidRPr="00F215C7">
        <w:rPr>
          <w:noProof/>
          <w:lang w:val="fr-FR"/>
        </w:rPr>
        <w:t>Entente cordiale avec l’ensemble des membres de l’agence. Mes collègues étaient réactifs, compétents et fiables.</w:t>
      </w:r>
    </w:p>
    <w:p w:rsidR="00F215C7" w:rsidRPr="00F215C7" w:rsidRDefault="00F215C7" w:rsidP="00F215C7">
      <w:pPr>
        <w:rPr>
          <w:noProof/>
          <w:lang w:val="fr-FR"/>
        </w:rPr>
      </w:pPr>
      <w:r w:rsidRPr="00F215C7">
        <w:rPr>
          <w:noProof/>
          <w:lang w:val="fr-FR"/>
        </w:rPr>
        <w:t>A Strasbourg – Régie :</w:t>
      </w:r>
    </w:p>
    <w:p w:rsidR="00F215C7" w:rsidRPr="00F215C7" w:rsidRDefault="00F215C7" w:rsidP="00F215C7">
      <w:pPr>
        <w:rPr>
          <w:noProof/>
          <w:lang w:val="fr-FR"/>
        </w:rPr>
      </w:pPr>
      <w:r w:rsidRPr="00F215C7">
        <w:rPr>
          <w:noProof/>
          <w:lang w:val="fr-FR"/>
        </w:rPr>
        <w:t>Très bonnes relations avec l’ensemble de l’équipe 3R50, je me suis senti bien accueilli et intégré dès le début, et sur la durée la chose s’est confirmée.</w:t>
      </w:r>
    </w:p>
    <w:p w:rsidR="00F215C7" w:rsidRPr="00DC7A7F" w:rsidRDefault="00F215C7" w:rsidP="00F215C7">
      <w:pPr>
        <w:rPr>
          <w:lang w:val="fr-FR"/>
        </w:rPr>
      </w:pPr>
      <w:r w:rsidRPr="00DC7A7F">
        <w:rPr>
          <w:lang w:val="fr-FR"/>
        </w:rPr>
        <w:t>A Strasbourg – CDS :</w:t>
      </w:r>
    </w:p>
    <w:p w:rsidR="00F215C7" w:rsidRDefault="00F215C7" w:rsidP="00F215C7">
      <w:pPr>
        <w:rPr>
          <w:lang w:val="fr-FR"/>
        </w:rPr>
      </w:pPr>
      <w:r w:rsidRPr="00F215C7">
        <w:rPr>
          <w:lang w:val="fr-FR"/>
        </w:rPr>
        <w:t>J’ai de très bonnes relations avec mes collègues actuels, facilitées par le fait que nous nous sommes côtoyés un certain tem</w:t>
      </w:r>
      <w:r w:rsidR="00FE09C2">
        <w:rPr>
          <w:lang w:val="fr-FR"/>
        </w:rPr>
        <w:t>ps avant que je n</w:t>
      </w:r>
      <w:r w:rsidRPr="00F215C7">
        <w:rPr>
          <w:lang w:val="fr-FR"/>
        </w:rPr>
        <w:t>’intègre l’équipe.</w:t>
      </w:r>
    </w:p>
    <w:p w:rsidR="00593BAF" w:rsidRDefault="00593BAF" w:rsidP="00593BAF">
      <w:pPr>
        <w:rPr>
          <w:b/>
          <w:lang w:val="fr-FR"/>
        </w:rPr>
      </w:pPr>
      <w:r w:rsidRPr="00D67434">
        <w:rPr>
          <w:b/>
          <w:lang w:val="fr-FR"/>
        </w:rPr>
        <w:t>Avec les autres équipes :</w:t>
      </w:r>
    </w:p>
    <w:p w:rsidR="00F215C7" w:rsidRPr="00F215C7" w:rsidRDefault="00F215C7" w:rsidP="00F215C7">
      <w:pPr>
        <w:rPr>
          <w:noProof/>
          <w:lang w:val="fr-FR"/>
        </w:rPr>
      </w:pPr>
      <w:r w:rsidRPr="00F215C7">
        <w:rPr>
          <w:noProof/>
          <w:lang w:val="fr-FR"/>
        </w:rPr>
        <w:t>A Colmar :</w:t>
      </w:r>
    </w:p>
    <w:p w:rsidR="00F215C7" w:rsidRPr="00F215C7" w:rsidRDefault="00F215C7" w:rsidP="00F215C7">
      <w:pPr>
        <w:rPr>
          <w:noProof/>
          <w:lang w:val="fr-FR"/>
        </w:rPr>
      </w:pPr>
      <w:r w:rsidRPr="00F215C7">
        <w:rPr>
          <w:noProof/>
          <w:lang w:val="fr-FR"/>
        </w:rPr>
        <w:t>Pour les autres membres de l’agence, entente cordiale également.</w:t>
      </w:r>
    </w:p>
    <w:p w:rsidR="00F215C7" w:rsidRPr="00F215C7" w:rsidRDefault="00F215C7" w:rsidP="00F215C7">
      <w:pPr>
        <w:rPr>
          <w:noProof/>
          <w:lang w:val="fr-FR"/>
        </w:rPr>
      </w:pPr>
      <w:r w:rsidRPr="00F215C7">
        <w:rPr>
          <w:noProof/>
          <w:lang w:val="fr-FR"/>
        </w:rPr>
        <w:t>A Strasbourg – Régie :</w:t>
      </w:r>
    </w:p>
    <w:p w:rsidR="00F215C7" w:rsidRPr="00F215C7" w:rsidRDefault="00F215C7" w:rsidP="00F215C7">
      <w:pPr>
        <w:rPr>
          <w:noProof/>
          <w:lang w:val="fr-FR"/>
        </w:rPr>
      </w:pPr>
      <w:r w:rsidRPr="00F215C7">
        <w:rPr>
          <w:noProof/>
          <w:lang w:val="fr-FR"/>
        </w:rPr>
        <w:t>Mes (futurs) collègues du CDS ont été</w:t>
      </w:r>
      <w:r w:rsidRPr="00F215C7">
        <w:rPr>
          <w:lang w:val="fr-FR"/>
        </w:rPr>
        <w:t xml:space="preserve"> très accueillants et cordiaux</w:t>
      </w:r>
      <w:r w:rsidRPr="00F215C7">
        <w:rPr>
          <w:noProof/>
          <w:lang w:val="fr-FR"/>
        </w:rPr>
        <w:t>. Les équipes hors 3R50 sont aussi très sympathiques.</w:t>
      </w:r>
    </w:p>
    <w:p w:rsidR="00F215C7" w:rsidRPr="00F215C7" w:rsidRDefault="00F215C7" w:rsidP="00F215C7">
      <w:pPr>
        <w:rPr>
          <w:lang w:val="fr-FR"/>
        </w:rPr>
      </w:pPr>
      <w:r w:rsidRPr="00F215C7">
        <w:rPr>
          <w:lang w:val="fr-FR"/>
        </w:rPr>
        <w:t>A Strasbourg – CDS :</w:t>
      </w:r>
    </w:p>
    <w:p w:rsidR="00F215C7" w:rsidRDefault="00F215C7" w:rsidP="00F215C7">
      <w:pPr>
        <w:rPr>
          <w:lang w:val="fr-FR"/>
        </w:rPr>
      </w:pPr>
      <w:r w:rsidRPr="00F215C7">
        <w:rPr>
          <w:lang w:val="fr-FR"/>
        </w:rPr>
        <w:t>J’ai gardé de très bons contacts avec mon ancienne équipe, et les autres équipes sont toujours d’un contact aussi plaisant.</w:t>
      </w:r>
    </w:p>
    <w:p w:rsidR="00F215C7" w:rsidRDefault="00F215C7" w:rsidP="00593BAF">
      <w:pPr>
        <w:rPr>
          <w:b/>
          <w:lang w:val="fr-FR"/>
        </w:rPr>
      </w:pPr>
    </w:p>
    <w:p w:rsidR="00D67434" w:rsidRPr="00D67434" w:rsidRDefault="00D67434" w:rsidP="00D67434">
      <w:pPr>
        <w:pStyle w:val="Titre1"/>
        <w:rPr>
          <w:lang w:val="fr-FR"/>
        </w:rPr>
      </w:pPr>
      <w:bookmarkStart w:id="15" w:name="_Toc424913250"/>
      <w:r w:rsidRPr="00D67434">
        <w:rPr>
          <w:lang w:val="fr-FR"/>
        </w:rPr>
        <w:lastRenderedPageBreak/>
        <w:t>Appréciation professionnelle</w:t>
      </w:r>
      <w:bookmarkEnd w:id="15"/>
    </w:p>
    <w:p w:rsidR="00D67434" w:rsidRPr="00D67434" w:rsidRDefault="00D67434" w:rsidP="00D67434">
      <w:pPr>
        <w:pStyle w:val="Titre2"/>
        <w:rPr>
          <w:lang w:val="fr-FR"/>
        </w:rPr>
      </w:pPr>
      <w:bookmarkStart w:id="16" w:name="_Toc424913251"/>
      <w:r w:rsidRPr="00D67434">
        <w:rPr>
          <w:lang w:val="fr-FR"/>
        </w:rPr>
        <w:t>Evaluation des compétences professionnelles</w:t>
      </w:r>
      <w:bookmarkEnd w:id="16"/>
    </w:p>
    <w:p w:rsidR="00D67434" w:rsidRDefault="00D67434" w:rsidP="00D67434">
      <w:pPr>
        <w:rPr>
          <w:lang w:val="fr-FR"/>
        </w:rPr>
      </w:pPr>
      <w:r w:rsidRPr="00D67434">
        <w:rPr>
          <w:lang w:val="fr-FR"/>
        </w:rPr>
        <w:t>Autoévaluez vos compétences professionnelles en les classant par niveau d’expertise.</w:t>
      </w:r>
    </w:p>
    <w:tbl>
      <w:tblPr>
        <w:tblStyle w:val="Style1"/>
        <w:tblW w:w="5000" w:type="pct"/>
        <w:tblLook w:val="04A0" w:firstRow="1" w:lastRow="0" w:firstColumn="1" w:lastColumn="0" w:noHBand="0" w:noVBand="1"/>
      </w:tblPr>
      <w:tblGrid>
        <w:gridCol w:w="3840"/>
        <w:gridCol w:w="5448"/>
      </w:tblGrid>
      <w:tr w:rsidR="00D67434" w:rsidRPr="002A6CE4" w:rsidTr="00D67434">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4026" w:type="dxa"/>
          </w:tcPr>
          <w:p w:rsidR="00D67434" w:rsidRPr="002A6CE4" w:rsidRDefault="00D67434" w:rsidP="00371FE2">
            <w:pPr>
              <w:spacing w:after="0"/>
              <w:ind w:left="113"/>
              <w:rPr>
                <w:rFonts w:asciiTheme="majorHAnsi" w:hAnsiTheme="majorHAnsi" w:cstheme="majorHAnsi"/>
                <w:color w:val="auto"/>
              </w:rPr>
            </w:pPr>
            <w:r w:rsidRPr="002A6CE4">
              <w:rPr>
                <w:rFonts w:asciiTheme="majorHAnsi" w:hAnsiTheme="majorHAnsi" w:cstheme="majorHAnsi"/>
                <w:color w:val="auto"/>
              </w:rPr>
              <w:t>Niveau d’expertise</w:t>
            </w:r>
          </w:p>
        </w:tc>
        <w:tc>
          <w:tcPr>
            <w:tcW w:w="5746" w:type="dxa"/>
          </w:tcPr>
          <w:p w:rsidR="00D67434" w:rsidRPr="002A6CE4" w:rsidRDefault="00D67434" w:rsidP="00371FE2">
            <w:pPr>
              <w:spacing w:after="0"/>
              <w:ind w:left="113"/>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2A6CE4">
              <w:rPr>
                <w:rFonts w:asciiTheme="majorHAnsi" w:hAnsiTheme="majorHAnsi" w:cstheme="majorHAnsi"/>
                <w:color w:val="auto"/>
              </w:rPr>
              <w:t>Compétence(s) professionnelle(s)</w:t>
            </w:r>
          </w:p>
        </w:tc>
      </w:tr>
      <w:tr w:rsidR="00D67434" w:rsidRPr="002A6CE4" w:rsidTr="00D67434">
        <w:trPr>
          <w:cnfStyle w:val="000000100000" w:firstRow="0" w:lastRow="0" w:firstColumn="0" w:lastColumn="0" w:oddVBand="0" w:evenVBand="0" w:oddHBand="1" w:evenHBand="0" w:firstRowFirstColumn="0" w:firstRowLastColumn="0" w:lastRowFirstColumn="0" w:lastRowLastColumn="0"/>
          <w:trHeight w:val="1812"/>
        </w:trPr>
        <w:tc>
          <w:tcPr>
            <w:cnfStyle w:val="001000000000" w:firstRow="0" w:lastRow="0" w:firstColumn="1" w:lastColumn="0" w:oddVBand="0" w:evenVBand="0" w:oddHBand="0" w:evenHBand="0" w:firstRowFirstColumn="0" w:firstRowLastColumn="0" w:lastRowFirstColumn="0" w:lastRowLastColumn="0"/>
            <w:tcW w:w="4026" w:type="dxa"/>
          </w:tcPr>
          <w:p w:rsidR="00D67434" w:rsidRPr="002A6CE4" w:rsidRDefault="00D67434" w:rsidP="00371FE2">
            <w:pPr>
              <w:pStyle w:val="Intitul"/>
              <w:ind w:left="113"/>
              <w:rPr>
                <w:rFonts w:asciiTheme="majorHAnsi" w:hAnsiTheme="majorHAnsi" w:cstheme="majorHAnsi"/>
                <w:color w:val="FF562E"/>
                <w:sz w:val="20"/>
                <w:szCs w:val="20"/>
              </w:rPr>
            </w:pPr>
            <w:r w:rsidRPr="002A6CE4">
              <w:rPr>
                <w:rFonts w:asciiTheme="majorHAnsi" w:hAnsiTheme="majorHAnsi" w:cstheme="majorHAnsi"/>
                <w:color w:val="FF562E"/>
                <w:sz w:val="20"/>
                <w:szCs w:val="20"/>
              </w:rPr>
              <w:t>Apprentissage</w:t>
            </w:r>
          </w:p>
          <w:p w:rsidR="00D67434" w:rsidRPr="002A6CE4" w:rsidRDefault="00D67434" w:rsidP="00371FE2">
            <w:pPr>
              <w:pStyle w:val="Prcisions"/>
              <w:ind w:left="113" w:right="85"/>
              <w:jc w:val="left"/>
              <w:rPr>
                <w:rFonts w:asciiTheme="majorHAnsi" w:hAnsiTheme="majorHAnsi" w:cstheme="majorHAnsi"/>
                <w:color w:val="000000"/>
                <w:sz w:val="20"/>
                <w:szCs w:val="20"/>
              </w:rPr>
            </w:pPr>
            <w:r w:rsidRPr="002A6CE4">
              <w:rPr>
                <w:rFonts w:asciiTheme="majorHAnsi" w:hAnsiTheme="majorHAnsi" w:cstheme="majorHAnsi"/>
                <w:color w:val="000000"/>
                <w:sz w:val="20"/>
                <w:szCs w:val="20"/>
              </w:rPr>
              <w:t>Connaît les bases ; l’acquisition est en cours sur la mission (axes de progrès identifiés).</w:t>
            </w:r>
          </w:p>
        </w:tc>
        <w:tc>
          <w:tcPr>
            <w:tcW w:w="5746" w:type="dxa"/>
          </w:tcPr>
          <w:p w:rsidR="00F215C7" w:rsidRPr="00F215C7" w:rsidRDefault="00F215C7" w:rsidP="00F215C7">
            <w:pPr>
              <w:pStyle w:val="Liste"/>
              <w:spacing w:after="0"/>
              <w:ind w:left="425" w:hanging="4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215C7">
              <w:rPr>
                <w:rFonts w:asciiTheme="majorHAnsi" w:hAnsiTheme="majorHAnsi" w:cstheme="majorHAnsi"/>
              </w:rPr>
              <w:t>Chef de Projet interne</w:t>
            </w:r>
          </w:p>
          <w:p w:rsidR="00D67434" w:rsidRPr="001745ED" w:rsidRDefault="00F215C7" w:rsidP="001745ED">
            <w:pPr>
              <w:pStyle w:val="Liste"/>
              <w:spacing w:after="0"/>
              <w:ind w:left="425" w:hanging="4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F215C7">
              <w:rPr>
                <w:rFonts w:asciiTheme="majorHAnsi" w:hAnsiTheme="majorHAnsi" w:cstheme="majorHAnsi"/>
              </w:rPr>
              <w:t>Architecte tec</w:t>
            </w:r>
            <w:r w:rsidRPr="00F215C7">
              <w:rPr>
                <w:rFonts w:asciiTheme="majorHAnsi" w:hAnsiTheme="majorHAnsi" w:cstheme="majorHAnsi"/>
                <w:lang w:val="fr-FR"/>
              </w:rPr>
              <w:t>h</w:t>
            </w:r>
            <w:r w:rsidRPr="00F215C7">
              <w:rPr>
                <w:rFonts w:asciiTheme="majorHAnsi" w:hAnsiTheme="majorHAnsi" w:cstheme="majorHAnsi"/>
              </w:rPr>
              <w:t>nique</w:t>
            </w:r>
          </w:p>
          <w:p w:rsidR="001745ED" w:rsidRPr="00F215C7" w:rsidRDefault="001745ED" w:rsidP="001745ED">
            <w:pPr>
              <w:pStyle w:val="Liste"/>
              <w:spacing w:after="0"/>
              <w:ind w:left="425" w:hanging="4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Pr>
                <w:rFonts w:asciiTheme="majorHAnsi" w:hAnsiTheme="majorHAnsi" w:cstheme="majorHAnsi"/>
              </w:rPr>
              <w:t>Utilisation de RTC</w:t>
            </w:r>
          </w:p>
        </w:tc>
      </w:tr>
      <w:tr w:rsidR="00D67434" w:rsidRPr="002A6CE4" w:rsidTr="00D67434">
        <w:trPr>
          <w:cnfStyle w:val="000000010000" w:firstRow="0" w:lastRow="0" w:firstColumn="0" w:lastColumn="0" w:oddVBand="0" w:evenVBand="0" w:oddHBand="0" w:evenHBand="1" w:firstRowFirstColumn="0" w:firstRowLastColumn="0" w:lastRowFirstColumn="0" w:lastRowLastColumn="0"/>
          <w:trHeight w:val="2497"/>
        </w:trPr>
        <w:tc>
          <w:tcPr>
            <w:cnfStyle w:val="001000000000" w:firstRow="0" w:lastRow="0" w:firstColumn="1" w:lastColumn="0" w:oddVBand="0" w:evenVBand="0" w:oddHBand="0" w:evenHBand="0" w:firstRowFirstColumn="0" w:firstRowLastColumn="0" w:lastRowFirstColumn="0" w:lastRowLastColumn="0"/>
            <w:tcW w:w="4026" w:type="dxa"/>
          </w:tcPr>
          <w:p w:rsidR="00D67434" w:rsidRPr="002A6CE4" w:rsidRDefault="00D67434" w:rsidP="00371FE2">
            <w:pPr>
              <w:pStyle w:val="Intitul"/>
              <w:ind w:left="113"/>
              <w:rPr>
                <w:rFonts w:asciiTheme="majorHAnsi" w:hAnsiTheme="majorHAnsi" w:cstheme="majorHAnsi"/>
                <w:color w:val="FF562E"/>
                <w:sz w:val="20"/>
                <w:szCs w:val="20"/>
              </w:rPr>
            </w:pPr>
            <w:r w:rsidRPr="002A6CE4">
              <w:rPr>
                <w:rFonts w:asciiTheme="majorHAnsi" w:hAnsiTheme="majorHAnsi" w:cstheme="majorHAnsi"/>
                <w:color w:val="FF562E"/>
                <w:sz w:val="20"/>
                <w:szCs w:val="20"/>
              </w:rPr>
              <w:t>Connaissance</w:t>
            </w:r>
          </w:p>
          <w:p w:rsidR="00D67434" w:rsidRPr="002A6CE4" w:rsidRDefault="00D67434" w:rsidP="00371FE2">
            <w:pPr>
              <w:pStyle w:val="Prcisions"/>
              <w:ind w:left="113" w:right="85"/>
              <w:jc w:val="left"/>
              <w:rPr>
                <w:rFonts w:asciiTheme="majorHAnsi" w:hAnsiTheme="majorHAnsi" w:cstheme="majorHAnsi"/>
                <w:color w:val="000000"/>
                <w:sz w:val="20"/>
                <w:szCs w:val="20"/>
              </w:rPr>
            </w:pPr>
            <w:r w:rsidRPr="002A6CE4">
              <w:rPr>
                <w:rFonts w:asciiTheme="majorHAnsi" w:hAnsiTheme="majorHAnsi" w:cstheme="majorHAnsi"/>
                <w:color w:val="000000"/>
                <w:sz w:val="20"/>
                <w:szCs w:val="20"/>
              </w:rPr>
              <w:t>Sait faire, tout en ayant besoin de contrôle ; nécessite une plus grande pratique pour atteindre pleinement le niveau de performance attendu dans la mission.</w:t>
            </w:r>
          </w:p>
        </w:tc>
        <w:tc>
          <w:tcPr>
            <w:tcW w:w="5746" w:type="dxa"/>
          </w:tcPr>
          <w:p w:rsidR="00F215C7" w:rsidRPr="00F215C7" w:rsidRDefault="00F215C7" w:rsidP="00F215C7">
            <w:pPr>
              <w:pStyle w:val="Liste"/>
              <w:spacing w:after="0"/>
              <w:ind w:left="425" w:hanging="4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F215C7">
              <w:rPr>
                <w:rFonts w:asciiTheme="majorHAnsi" w:hAnsiTheme="majorHAnsi" w:cstheme="majorHAnsi"/>
              </w:rPr>
              <w:t>Suivi des demandes projet</w:t>
            </w:r>
          </w:p>
          <w:p w:rsidR="00D67434" w:rsidRPr="001745ED" w:rsidRDefault="00F215C7" w:rsidP="00F215C7">
            <w:pPr>
              <w:pStyle w:val="Liste"/>
              <w:spacing w:after="0"/>
              <w:ind w:left="425" w:hanging="4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0"/>
              </w:rPr>
            </w:pPr>
            <w:r w:rsidRPr="00F215C7">
              <w:rPr>
                <w:rFonts w:asciiTheme="majorHAnsi" w:hAnsiTheme="majorHAnsi" w:cstheme="majorHAnsi"/>
                <w:szCs w:val="20"/>
                <w:lang w:val="fr-FR"/>
              </w:rPr>
              <w:t>Développement VB Script</w:t>
            </w:r>
          </w:p>
          <w:p w:rsidR="001745ED" w:rsidRPr="00F215C7" w:rsidRDefault="001745ED" w:rsidP="00F215C7">
            <w:pPr>
              <w:pStyle w:val="Liste"/>
              <w:spacing w:after="0"/>
              <w:ind w:left="425" w:hanging="4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0"/>
              </w:rPr>
            </w:pPr>
            <w:r w:rsidRPr="00F215C7">
              <w:rPr>
                <w:rFonts w:asciiTheme="majorHAnsi" w:hAnsiTheme="majorHAnsi" w:cstheme="majorHAnsi"/>
                <w:szCs w:val="20"/>
                <w:lang w:val="fr-FR"/>
              </w:rPr>
              <w:t>Développement Devbooster</w:t>
            </w:r>
          </w:p>
        </w:tc>
      </w:tr>
      <w:tr w:rsidR="00D67434" w:rsidRPr="002A6CE4" w:rsidTr="00D67434">
        <w:trPr>
          <w:cnfStyle w:val="000000100000" w:firstRow="0" w:lastRow="0" w:firstColumn="0" w:lastColumn="0" w:oddVBand="0" w:evenVBand="0" w:oddHBand="1" w:evenHBand="0" w:firstRowFirstColumn="0" w:firstRowLastColumn="0" w:lastRowFirstColumn="0" w:lastRowLastColumn="0"/>
          <w:trHeight w:val="1477"/>
        </w:trPr>
        <w:tc>
          <w:tcPr>
            <w:cnfStyle w:val="001000000000" w:firstRow="0" w:lastRow="0" w:firstColumn="1" w:lastColumn="0" w:oddVBand="0" w:evenVBand="0" w:oddHBand="0" w:evenHBand="0" w:firstRowFirstColumn="0" w:firstRowLastColumn="0" w:lastRowFirstColumn="0" w:lastRowLastColumn="0"/>
            <w:tcW w:w="4026" w:type="dxa"/>
          </w:tcPr>
          <w:p w:rsidR="00D67434" w:rsidRPr="002A6CE4" w:rsidRDefault="00D67434" w:rsidP="00371FE2">
            <w:pPr>
              <w:pStyle w:val="Intitul"/>
              <w:ind w:left="113"/>
              <w:rPr>
                <w:rFonts w:asciiTheme="majorHAnsi" w:hAnsiTheme="majorHAnsi" w:cstheme="majorHAnsi"/>
                <w:color w:val="FF562E"/>
                <w:sz w:val="20"/>
                <w:szCs w:val="20"/>
              </w:rPr>
            </w:pPr>
            <w:r w:rsidRPr="002A6CE4">
              <w:rPr>
                <w:rFonts w:asciiTheme="majorHAnsi" w:hAnsiTheme="majorHAnsi" w:cstheme="majorHAnsi"/>
                <w:color w:val="FF562E"/>
                <w:sz w:val="20"/>
                <w:szCs w:val="20"/>
              </w:rPr>
              <w:t>Maîtrise</w:t>
            </w:r>
          </w:p>
          <w:p w:rsidR="00D67434" w:rsidRPr="002A6CE4" w:rsidRDefault="00D67434" w:rsidP="00371FE2">
            <w:pPr>
              <w:pStyle w:val="Prcisions"/>
              <w:ind w:left="113" w:right="85"/>
              <w:jc w:val="left"/>
              <w:rPr>
                <w:rFonts w:asciiTheme="majorHAnsi" w:hAnsiTheme="majorHAnsi" w:cstheme="majorHAnsi"/>
                <w:color w:val="000000"/>
                <w:sz w:val="20"/>
                <w:szCs w:val="20"/>
              </w:rPr>
            </w:pPr>
            <w:r w:rsidRPr="002A6CE4">
              <w:rPr>
                <w:rFonts w:asciiTheme="majorHAnsi" w:hAnsiTheme="majorHAnsi" w:cstheme="majorHAnsi"/>
                <w:color w:val="000000"/>
                <w:sz w:val="20"/>
                <w:szCs w:val="20"/>
              </w:rPr>
              <w:t>Sait parfaitement faire, en toute autonomie ; atteint les objectifs.</w:t>
            </w:r>
          </w:p>
        </w:tc>
        <w:tc>
          <w:tcPr>
            <w:tcW w:w="5746" w:type="dxa"/>
          </w:tcPr>
          <w:p w:rsidR="00F215C7" w:rsidRPr="00F215C7" w:rsidRDefault="00F215C7" w:rsidP="00F215C7">
            <w:pPr>
              <w:pStyle w:val="Liste"/>
              <w:spacing w:after="0"/>
              <w:ind w:left="425" w:hanging="4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215C7">
              <w:rPr>
                <w:rFonts w:asciiTheme="majorHAnsi" w:hAnsiTheme="majorHAnsi" w:cstheme="majorHAnsi"/>
              </w:rPr>
              <w:t>Clearquest &amp; Clearcase</w:t>
            </w:r>
          </w:p>
          <w:p w:rsidR="00F215C7" w:rsidRPr="00F215C7" w:rsidRDefault="00F215C7" w:rsidP="00F215C7">
            <w:pPr>
              <w:pStyle w:val="Liste"/>
              <w:spacing w:after="0"/>
              <w:ind w:left="425" w:hanging="4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215C7">
              <w:rPr>
                <w:rFonts w:asciiTheme="majorHAnsi" w:hAnsiTheme="majorHAnsi" w:cstheme="majorHAnsi"/>
              </w:rPr>
              <w:t>Utilisation des outils GENESYS</w:t>
            </w:r>
          </w:p>
          <w:p w:rsidR="00F215C7" w:rsidRPr="00F215C7" w:rsidRDefault="00F215C7" w:rsidP="00F215C7">
            <w:pPr>
              <w:pStyle w:val="Liste"/>
              <w:spacing w:after="0"/>
              <w:ind w:left="425" w:hanging="4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215C7">
              <w:rPr>
                <w:rFonts w:asciiTheme="majorHAnsi" w:hAnsiTheme="majorHAnsi" w:cstheme="majorHAnsi"/>
              </w:rPr>
              <w:t>Téléphonie</w:t>
            </w:r>
          </w:p>
          <w:p w:rsidR="00D67434" w:rsidRPr="00F215C7" w:rsidRDefault="00F215C7" w:rsidP="00F215C7">
            <w:pPr>
              <w:pStyle w:val="Liste"/>
              <w:spacing w:after="0"/>
              <w:ind w:left="425" w:hanging="4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F215C7">
              <w:rPr>
                <w:rFonts w:asciiTheme="majorHAnsi" w:hAnsiTheme="majorHAnsi" w:cstheme="majorHAnsi"/>
                <w:szCs w:val="20"/>
                <w:lang w:val="fr-FR"/>
              </w:rPr>
              <w:t>Développement Powershell</w:t>
            </w:r>
          </w:p>
        </w:tc>
      </w:tr>
      <w:tr w:rsidR="00D67434" w:rsidRPr="002A6CE4" w:rsidTr="00D67434">
        <w:trPr>
          <w:cnfStyle w:val="000000010000" w:firstRow="0" w:lastRow="0" w:firstColumn="0" w:lastColumn="0" w:oddVBand="0" w:evenVBand="0" w:oddHBand="0" w:evenHBand="1" w:firstRowFirstColumn="0" w:firstRowLastColumn="0" w:lastRowFirstColumn="0" w:lastRowLastColumn="0"/>
          <w:trHeight w:val="2132"/>
        </w:trPr>
        <w:tc>
          <w:tcPr>
            <w:cnfStyle w:val="001000000000" w:firstRow="0" w:lastRow="0" w:firstColumn="1" w:lastColumn="0" w:oddVBand="0" w:evenVBand="0" w:oddHBand="0" w:evenHBand="0" w:firstRowFirstColumn="0" w:firstRowLastColumn="0" w:lastRowFirstColumn="0" w:lastRowLastColumn="0"/>
            <w:tcW w:w="4026" w:type="dxa"/>
          </w:tcPr>
          <w:p w:rsidR="00D67434" w:rsidRPr="002A6CE4" w:rsidRDefault="00D67434" w:rsidP="00371FE2">
            <w:pPr>
              <w:pStyle w:val="Intitul"/>
              <w:ind w:left="113"/>
              <w:rPr>
                <w:rFonts w:asciiTheme="majorHAnsi" w:hAnsiTheme="majorHAnsi" w:cstheme="majorHAnsi"/>
                <w:color w:val="FF562E"/>
                <w:sz w:val="20"/>
                <w:szCs w:val="20"/>
              </w:rPr>
            </w:pPr>
            <w:r w:rsidRPr="002A6CE4">
              <w:rPr>
                <w:rFonts w:asciiTheme="majorHAnsi" w:hAnsiTheme="majorHAnsi" w:cstheme="majorHAnsi"/>
                <w:color w:val="FF562E"/>
                <w:sz w:val="20"/>
                <w:szCs w:val="20"/>
              </w:rPr>
              <w:t>Expertise</w:t>
            </w:r>
          </w:p>
          <w:p w:rsidR="00D67434" w:rsidRPr="002A6CE4" w:rsidRDefault="00D67434" w:rsidP="00371FE2">
            <w:pPr>
              <w:pStyle w:val="Prcisions"/>
              <w:ind w:left="113" w:right="85"/>
              <w:jc w:val="left"/>
              <w:rPr>
                <w:rFonts w:asciiTheme="majorHAnsi" w:hAnsiTheme="majorHAnsi" w:cstheme="majorHAnsi"/>
                <w:color w:val="000000"/>
                <w:sz w:val="20"/>
                <w:szCs w:val="20"/>
              </w:rPr>
            </w:pPr>
            <w:r w:rsidRPr="002A6CE4">
              <w:rPr>
                <w:rFonts w:asciiTheme="majorHAnsi" w:hAnsiTheme="majorHAnsi" w:cstheme="majorHAnsi"/>
                <w:color w:val="000000"/>
                <w:sz w:val="20"/>
                <w:szCs w:val="20"/>
              </w:rPr>
              <w:t>Maîtrise parfaitement sa fonction, est capable de transmettre ses compétences et est force de proposition.</w:t>
            </w:r>
          </w:p>
        </w:tc>
        <w:tc>
          <w:tcPr>
            <w:tcW w:w="5746" w:type="dxa"/>
          </w:tcPr>
          <w:p w:rsidR="00F215C7" w:rsidRPr="00F215C7" w:rsidRDefault="00F215C7" w:rsidP="00F215C7">
            <w:pPr>
              <w:pStyle w:val="Liste"/>
              <w:spacing w:after="0"/>
              <w:ind w:left="425" w:hanging="4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F215C7">
              <w:rPr>
                <w:rFonts w:asciiTheme="majorHAnsi" w:hAnsiTheme="majorHAnsi" w:cstheme="majorHAnsi"/>
              </w:rPr>
              <w:t>Développement Javascript / DOJO</w:t>
            </w:r>
          </w:p>
          <w:p w:rsidR="00F215C7" w:rsidRPr="00F215C7" w:rsidRDefault="00F215C7" w:rsidP="00F215C7">
            <w:pPr>
              <w:pStyle w:val="Liste"/>
              <w:spacing w:after="0"/>
              <w:ind w:left="425" w:hanging="4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F215C7">
              <w:rPr>
                <w:rFonts w:asciiTheme="majorHAnsi" w:hAnsiTheme="majorHAnsi" w:cstheme="majorHAnsi"/>
              </w:rPr>
              <w:t>Développement PHP &amp; HTML</w:t>
            </w:r>
          </w:p>
          <w:p w:rsidR="00F215C7" w:rsidRPr="00F215C7" w:rsidRDefault="00F215C7" w:rsidP="00F215C7">
            <w:pPr>
              <w:pStyle w:val="Liste"/>
              <w:spacing w:after="0"/>
              <w:ind w:left="425" w:hanging="4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F215C7">
              <w:rPr>
                <w:rFonts w:asciiTheme="majorHAnsi" w:hAnsiTheme="majorHAnsi" w:cstheme="majorHAnsi"/>
              </w:rPr>
              <w:t>SQL</w:t>
            </w:r>
          </w:p>
          <w:p w:rsidR="00D67434" w:rsidRPr="00F215C7" w:rsidRDefault="00F215C7" w:rsidP="00F215C7">
            <w:pPr>
              <w:pStyle w:val="Liste"/>
              <w:spacing w:after="0"/>
              <w:ind w:left="425" w:hanging="4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0"/>
              </w:rPr>
            </w:pPr>
            <w:r w:rsidRPr="00F215C7">
              <w:rPr>
                <w:rFonts w:asciiTheme="majorHAnsi" w:hAnsiTheme="majorHAnsi" w:cstheme="majorHAnsi"/>
                <w:szCs w:val="20"/>
                <w:lang w:val="fr-FR"/>
              </w:rPr>
              <w:t>Développement &amp; Environnement C#</w:t>
            </w:r>
          </w:p>
        </w:tc>
      </w:tr>
    </w:tbl>
    <w:p w:rsidR="00D67434" w:rsidRDefault="00D67434" w:rsidP="00D67434">
      <w:pPr>
        <w:rPr>
          <w:lang w:val="fr-FR"/>
        </w:rPr>
      </w:pPr>
    </w:p>
    <w:p w:rsidR="00D67434" w:rsidRDefault="00D67434">
      <w:pPr>
        <w:spacing w:line="259" w:lineRule="auto"/>
        <w:rPr>
          <w:lang w:val="fr-FR"/>
        </w:rPr>
      </w:pPr>
      <w:r>
        <w:rPr>
          <w:lang w:val="fr-FR"/>
        </w:rPr>
        <w:br w:type="page"/>
      </w:r>
    </w:p>
    <w:p w:rsidR="00D67434" w:rsidRPr="00D67434" w:rsidRDefault="00D67434" w:rsidP="00D67434">
      <w:pPr>
        <w:pStyle w:val="Titre2"/>
        <w:rPr>
          <w:lang w:val="fr-FR"/>
        </w:rPr>
      </w:pPr>
      <w:bookmarkStart w:id="17" w:name="_Toc424913252"/>
      <w:r w:rsidRPr="00D67434">
        <w:rPr>
          <w:lang w:val="fr-FR"/>
        </w:rPr>
        <w:lastRenderedPageBreak/>
        <w:t>Evaluation du savoir-être</w:t>
      </w:r>
      <w:bookmarkEnd w:id="17"/>
    </w:p>
    <w:p w:rsidR="00D67434" w:rsidRDefault="00D67434" w:rsidP="00D67434">
      <w:pPr>
        <w:rPr>
          <w:lang w:val="fr-FR"/>
        </w:rPr>
      </w:pPr>
      <w:r w:rsidRPr="00D67434">
        <w:rPr>
          <w:lang w:val="fr-FR"/>
        </w:rPr>
        <w:t>Autoévaluez votre niveau de partage de la culture d’entreprise (valeurs).</w:t>
      </w:r>
    </w:p>
    <w:tbl>
      <w:tblPr>
        <w:tblStyle w:val="Style1"/>
        <w:tblW w:w="5000" w:type="pct"/>
        <w:tblLook w:val="04A0" w:firstRow="1" w:lastRow="0" w:firstColumn="1" w:lastColumn="0" w:noHBand="0" w:noVBand="1"/>
      </w:tblPr>
      <w:tblGrid>
        <w:gridCol w:w="3794"/>
        <w:gridCol w:w="1843"/>
        <w:gridCol w:w="1842"/>
        <w:gridCol w:w="1809"/>
      </w:tblGrid>
      <w:tr w:rsidR="00D67434" w:rsidRPr="002A6CE4" w:rsidTr="00D67434">
        <w:trPr>
          <w:cnfStyle w:val="100000000000" w:firstRow="1" w:lastRow="0" w:firstColumn="0" w:lastColumn="0" w:oddVBand="0" w:evenVBand="0" w:oddHBand="0"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794" w:type="dxa"/>
          </w:tcPr>
          <w:p w:rsidR="00D67434" w:rsidRPr="002A6CE4" w:rsidRDefault="00D67434" w:rsidP="00371FE2">
            <w:pPr>
              <w:spacing w:before="40" w:after="0"/>
              <w:ind w:left="113"/>
              <w:rPr>
                <w:rFonts w:asciiTheme="majorHAnsi" w:hAnsiTheme="majorHAnsi" w:cstheme="majorHAnsi"/>
                <w:color w:val="auto"/>
              </w:rPr>
            </w:pPr>
            <w:r w:rsidRPr="002A6CE4">
              <w:rPr>
                <w:rFonts w:asciiTheme="majorHAnsi" w:hAnsiTheme="majorHAnsi" w:cstheme="majorHAnsi"/>
                <w:color w:val="auto"/>
              </w:rPr>
              <w:t>Valeurs d’Actimage</w:t>
            </w:r>
          </w:p>
        </w:tc>
        <w:tc>
          <w:tcPr>
            <w:tcW w:w="1843" w:type="dxa"/>
          </w:tcPr>
          <w:p w:rsidR="00D67434" w:rsidRPr="002A6CE4" w:rsidRDefault="00D67434" w:rsidP="00371FE2">
            <w:pPr>
              <w:spacing w:before="40" w:after="0"/>
              <w:ind w:left="113"/>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2A6CE4">
              <w:rPr>
                <w:rFonts w:asciiTheme="majorHAnsi" w:hAnsiTheme="majorHAnsi" w:cstheme="majorHAnsi"/>
                <w:color w:val="auto"/>
              </w:rPr>
              <w:t>Appréciation du collaborateur</w:t>
            </w:r>
          </w:p>
        </w:tc>
        <w:tc>
          <w:tcPr>
            <w:tcW w:w="1842" w:type="dxa"/>
          </w:tcPr>
          <w:p w:rsidR="00D67434" w:rsidRPr="002A6CE4" w:rsidRDefault="00D67434" w:rsidP="00371FE2">
            <w:pPr>
              <w:spacing w:before="40" w:after="0"/>
              <w:ind w:left="113"/>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2A6CE4">
              <w:rPr>
                <w:rFonts w:asciiTheme="majorHAnsi" w:hAnsiTheme="majorHAnsi" w:cstheme="majorHAnsi"/>
                <w:color w:val="auto"/>
              </w:rPr>
              <w:t>Appréciation du responsable</w:t>
            </w:r>
          </w:p>
        </w:tc>
        <w:tc>
          <w:tcPr>
            <w:tcW w:w="1809" w:type="dxa"/>
          </w:tcPr>
          <w:p w:rsidR="00D67434" w:rsidRPr="002A6CE4" w:rsidRDefault="00D67434" w:rsidP="00371FE2">
            <w:pPr>
              <w:spacing w:before="40" w:after="0"/>
              <w:ind w:left="113"/>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2A6CE4">
              <w:rPr>
                <w:rFonts w:asciiTheme="majorHAnsi" w:hAnsiTheme="majorHAnsi" w:cstheme="majorHAnsi"/>
                <w:color w:val="auto"/>
              </w:rPr>
              <w:t>Remarques</w:t>
            </w:r>
          </w:p>
        </w:tc>
      </w:tr>
      <w:tr w:rsidR="00D67434" w:rsidRPr="002A6CE4" w:rsidTr="00D67434">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3794" w:type="dxa"/>
          </w:tcPr>
          <w:p w:rsidR="00D67434" w:rsidRPr="002A6CE4" w:rsidRDefault="00D67434" w:rsidP="00D67434">
            <w:pPr>
              <w:pStyle w:val="Intitul"/>
              <w:ind w:left="113"/>
              <w:jc w:val="left"/>
              <w:rPr>
                <w:rFonts w:asciiTheme="majorHAnsi" w:hAnsiTheme="majorHAnsi" w:cstheme="majorHAnsi"/>
                <w:color w:val="FF562E"/>
                <w:sz w:val="18"/>
                <w:szCs w:val="18"/>
              </w:rPr>
            </w:pPr>
            <w:r w:rsidRPr="002A6CE4">
              <w:rPr>
                <w:rFonts w:asciiTheme="majorHAnsi" w:hAnsiTheme="majorHAnsi" w:cstheme="majorHAnsi"/>
                <w:color w:val="FF562E"/>
                <w:sz w:val="18"/>
                <w:szCs w:val="18"/>
              </w:rPr>
              <w:t>Qualité</w:t>
            </w:r>
          </w:p>
          <w:p w:rsidR="00D67434" w:rsidRPr="002A6CE4" w:rsidRDefault="00D67434" w:rsidP="00D67434">
            <w:pPr>
              <w:pStyle w:val="Prcisions"/>
              <w:spacing w:after="120"/>
              <w:ind w:left="113" w:right="85"/>
              <w:jc w:val="left"/>
              <w:rPr>
                <w:rFonts w:asciiTheme="majorHAnsi" w:hAnsiTheme="majorHAnsi" w:cstheme="majorHAnsi"/>
                <w:color w:val="000000"/>
                <w:sz w:val="18"/>
                <w:szCs w:val="18"/>
              </w:rPr>
            </w:pPr>
            <w:r w:rsidRPr="002A6CE4">
              <w:rPr>
                <w:rFonts w:asciiTheme="majorHAnsi" w:hAnsiTheme="majorHAnsi" w:cstheme="majorHAnsi"/>
                <w:color w:val="000000"/>
                <w:sz w:val="18"/>
                <w:szCs w:val="18"/>
              </w:rPr>
              <w:t>Souci de la qualité du travail bien fait. Volonté de s’améliorer et de progresser. Exemplarité.</w:t>
            </w:r>
          </w:p>
          <w:p w:rsidR="00D67434" w:rsidRPr="002A6CE4" w:rsidRDefault="00D67434" w:rsidP="00D67434">
            <w:pPr>
              <w:pStyle w:val="Prcisions"/>
              <w:spacing w:after="120"/>
              <w:ind w:left="113"/>
              <w:jc w:val="left"/>
              <w:rPr>
                <w:rFonts w:asciiTheme="majorHAnsi" w:hAnsiTheme="majorHAnsi" w:cstheme="majorHAnsi"/>
                <w:color w:val="808080"/>
                <w:sz w:val="18"/>
                <w:szCs w:val="18"/>
              </w:rPr>
            </w:pPr>
            <w:r w:rsidRPr="002A6CE4">
              <w:rPr>
                <w:rFonts w:asciiTheme="majorHAnsi" w:hAnsiTheme="majorHAnsi" w:cstheme="majorHAnsi"/>
                <w:color w:val="808080"/>
                <w:sz w:val="18"/>
                <w:szCs w:val="18"/>
              </w:rPr>
              <w:t>Vs. Précipitation, bâclage.</w:t>
            </w:r>
          </w:p>
        </w:tc>
        <w:tc>
          <w:tcPr>
            <w:tcW w:w="1843" w:type="dxa"/>
          </w:tcPr>
          <w:p w:rsidR="00D67434" w:rsidRPr="00F215C7" w:rsidRDefault="00F215C7" w:rsidP="00D67434">
            <w:pPr>
              <w:ind w:left="11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1</w:t>
            </w:r>
          </w:p>
        </w:tc>
        <w:tc>
          <w:tcPr>
            <w:tcW w:w="1842" w:type="dxa"/>
          </w:tcPr>
          <w:p w:rsidR="00D67434" w:rsidRPr="00F215C7" w:rsidRDefault="009C04F8" w:rsidP="00D67434">
            <w:pPr>
              <w:ind w:left="11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1-2</w:t>
            </w:r>
          </w:p>
        </w:tc>
        <w:tc>
          <w:tcPr>
            <w:tcW w:w="1809" w:type="dxa"/>
          </w:tcPr>
          <w:p w:rsidR="00D67434" w:rsidRPr="00F215C7" w:rsidRDefault="00D67434" w:rsidP="00D67434">
            <w:pPr>
              <w:ind w:left="11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D67434" w:rsidRPr="002A6CE4" w:rsidTr="00D67434">
        <w:trPr>
          <w:cnfStyle w:val="000000010000" w:firstRow="0" w:lastRow="0" w:firstColumn="0" w:lastColumn="0" w:oddVBand="0" w:evenVBand="0" w:oddHBand="0" w:evenHBand="1"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3794" w:type="dxa"/>
          </w:tcPr>
          <w:p w:rsidR="00D67434" w:rsidRPr="002A6CE4" w:rsidRDefault="00D67434" w:rsidP="00D67434">
            <w:pPr>
              <w:pStyle w:val="Intitul"/>
              <w:ind w:left="113"/>
              <w:jc w:val="left"/>
              <w:rPr>
                <w:rFonts w:asciiTheme="majorHAnsi" w:hAnsiTheme="majorHAnsi" w:cstheme="majorHAnsi"/>
                <w:color w:val="FF562E"/>
                <w:sz w:val="18"/>
                <w:szCs w:val="18"/>
              </w:rPr>
            </w:pPr>
            <w:r w:rsidRPr="002A6CE4">
              <w:rPr>
                <w:rFonts w:asciiTheme="majorHAnsi" w:hAnsiTheme="majorHAnsi" w:cstheme="majorHAnsi"/>
                <w:color w:val="FF562E"/>
                <w:sz w:val="18"/>
                <w:szCs w:val="18"/>
              </w:rPr>
              <w:t>Conquête</w:t>
            </w:r>
          </w:p>
          <w:p w:rsidR="00D67434" w:rsidRPr="002A6CE4" w:rsidRDefault="00D67434" w:rsidP="00D67434">
            <w:pPr>
              <w:pStyle w:val="Prcisions"/>
              <w:ind w:left="113" w:right="85"/>
              <w:jc w:val="left"/>
              <w:rPr>
                <w:rFonts w:asciiTheme="majorHAnsi" w:hAnsiTheme="majorHAnsi" w:cstheme="majorHAnsi"/>
                <w:color w:val="000000"/>
                <w:sz w:val="18"/>
                <w:szCs w:val="18"/>
              </w:rPr>
            </w:pPr>
            <w:r w:rsidRPr="002A6CE4">
              <w:rPr>
                <w:rFonts w:asciiTheme="majorHAnsi" w:hAnsiTheme="majorHAnsi" w:cstheme="majorHAnsi"/>
                <w:color w:val="000000"/>
                <w:sz w:val="18"/>
                <w:szCs w:val="18"/>
              </w:rPr>
              <w:t>Esprit de conquête, goût du challenge, esprit de compétitivité collective. Prise de risques (maîtrisés). Dépassement de soi.</w:t>
            </w:r>
          </w:p>
          <w:p w:rsidR="00D67434" w:rsidRPr="002A6CE4" w:rsidRDefault="00D67434" w:rsidP="00D67434">
            <w:pPr>
              <w:pStyle w:val="Prcisions"/>
              <w:spacing w:after="120"/>
              <w:ind w:left="113"/>
              <w:jc w:val="left"/>
              <w:rPr>
                <w:rFonts w:asciiTheme="majorHAnsi" w:hAnsiTheme="majorHAnsi" w:cstheme="majorHAnsi"/>
                <w:color w:val="808080"/>
                <w:sz w:val="18"/>
                <w:szCs w:val="18"/>
              </w:rPr>
            </w:pPr>
            <w:r w:rsidRPr="002A6CE4">
              <w:rPr>
                <w:rFonts w:asciiTheme="majorHAnsi" w:hAnsiTheme="majorHAnsi" w:cstheme="majorHAnsi"/>
                <w:color w:val="808080"/>
                <w:sz w:val="18"/>
                <w:szCs w:val="18"/>
              </w:rPr>
              <w:t>Vs. Travail dans le confort, rester sur ses acquis</w:t>
            </w:r>
          </w:p>
        </w:tc>
        <w:tc>
          <w:tcPr>
            <w:tcW w:w="1843" w:type="dxa"/>
          </w:tcPr>
          <w:p w:rsidR="00D67434" w:rsidRPr="00F215C7" w:rsidRDefault="00F215C7" w:rsidP="00D67434">
            <w:pPr>
              <w:ind w:left="113"/>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1</w:t>
            </w:r>
          </w:p>
        </w:tc>
        <w:tc>
          <w:tcPr>
            <w:tcW w:w="1842" w:type="dxa"/>
          </w:tcPr>
          <w:p w:rsidR="00D67434" w:rsidRPr="00F215C7" w:rsidRDefault="009C04F8" w:rsidP="00D67434">
            <w:pPr>
              <w:ind w:left="113"/>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1</w:t>
            </w:r>
          </w:p>
        </w:tc>
        <w:tc>
          <w:tcPr>
            <w:tcW w:w="1809" w:type="dxa"/>
          </w:tcPr>
          <w:p w:rsidR="00D67434" w:rsidRPr="00F215C7" w:rsidRDefault="00D67434" w:rsidP="00D67434">
            <w:pPr>
              <w:ind w:left="113"/>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18"/>
                <w:szCs w:val="18"/>
              </w:rPr>
            </w:pPr>
          </w:p>
        </w:tc>
      </w:tr>
      <w:tr w:rsidR="00D67434" w:rsidRPr="002A6CE4" w:rsidTr="00D67434">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3794" w:type="dxa"/>
          </w:tcPr>
          <w:p w:rsidR="00D67434" w:rsidRPr="002A6CE4" w:rsidRDefault="00D67434" w:rsidP="00D67434">
            <w:pPr>
              <w:pStyle w:val="Intitul"/>
              <w:ind w:left="113"/>
              <w:jc w:val="left"/>
              <w:rPr>
                <w:rFonts w:asciiTheme="majorHAnsi" w:hAnsiTheme="majorHAnsi" w:cstheme="majorHAnsi"/>
                <w:color w:val="FF562E"/>
                <w:sz w:val="18"/>
                <w:szCs w:val="18"/>
              </w:rPr>
            </w:pPr>
            <w:r w:rsidRPr="002A6CE4">
              <w:rPr>
                <w:rFonts w:asciiTheme="majorHAnsi" w:hAnsiTheme="majorHAnsi" w:cstheme="majorHAnsi"/>
                <w:color w:val="FF562E"/>
                <w:sz w:val="18"/>
                <w:szCs w:val="18"/>
              </w:rPr>
              <w:t>Partage</w:t>
            </w:r>
          </w:p>
          <w:p w:rsidR="00D67434" w:rsidRPr="002A6CE4" w:rsidRDefault="00D67434" w:rsidP="00D67434">
            <w:pPr>
              <w:pStyle w:val="Prcisions"/>
              <w:ind w:left="113" w:right="85"/>
              <w:jc w:val="left"/>
              <w:rPr>
                <w:rFonts w:asciiTheme="majorHAnsi" w:hAnsiTheme="majorHAnsi" w:cstheme="majorHAnsi"/>
                <w:color w:val="000000"/>
                <w:sz w:val="18"/>
                <w:szCs w:val="18"/>
              </w:rPr>
            </w:pPr>
            <w:r w:rsidRPr="002A6CE4">
              <w:rPr>
                <w:rFonts w:asciiTheme="majorHAnsi" w:hAnsiTheme="majorHAnsi" w:cstheme="majorHAnsi"/>
                <w:color w:val="000000"/>
                <w:sz w:val="18"/>
                <w:szCs w:val="18"/>
              </w:rPr>
              <w:t>Solidarité, travail en équipe, dialogue, partage des résultats, disponibilité.</w:t>
            </w:r>
          </w:p>
          <w:p w:rsidR="00D67434" w:rsidRPr="002A6CE4" w:rsidRDefault="00D67434" w:rsidP="00D67434">
            <w:pPr>
              <w:pStyle w:val="Prcisions"/>
              <w:spacing w:after="120"/>
              <w:ind w:left="113"/>
              <w:jc w:val="left"/>
              <w:rPr>
                <w:rFonts w:asciiTheme="majorHAnsi" w:hAnsiTheme="majorHAnsi" w:cstheme="majorHAnsi"/>
                <w:color w:val="808080"/>
                <w:sz w:val="18"/>
                <w:szCs w:val="18"/>
              </w:rPr>
            </w:pPr>
            <w:r w:rsidRPr="002A6CE4">
              <w:rPr>
                <w:rFonts w:asciiTheme="majorHAnsi" w:hAnsiTheme="majorHAnsi" w:cstheme="majorHAnsi"/>
                <w:color w:val="808080"/>
                <w:sz w:val="18"/>
                <w:szCs w:val="18"/>
              </w:rPr>
              <w:t>Vs. Attitude « perso », égoïsme</w:t>
            </w:r>
          </w:p>
        </w:tc>
        <w:tc>
          <w:tcPr>
            <w:tcW w:w="1843" w:type="dxa"/>
          </w:tcPr>
          <w:p w:rsidR="00D67434" w:rsidRPr="00F215C7" w:rsidRDefault="00F215C7" w:rsidP="00D67434">
            <w:pPr>
              <w:ind w:left="11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2</w:t>
            </w:r>
          </w:p>
        </w:tc>
        <w:tc>
          <w:tcPr>
            <w:tcW w:w="1842" w:type="dxa"/>
          </w:tcPr>
          <w:p w:rsidR="00D67434" w:rsidRPr="00F215C7" w:rsidRDefault="009C04F8" w:rsidP="00D67434">
            <w:pPr>
              <w:ind w:left="11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2</w:t>
            </w:r>
          </w:p>
        </w:tc>
        <w:tc>
          <w:tcPr>
            <w:tcW w:w="1809" w:type="dxa"/>
          </w:tcPr>
          <w:p w:rsidR="00D67434" w:rsidRPr="00F215C7" w:rsidRDefault="00D67434" w:rsidP="00D67434">
            <w:pPr>
              <w:ind w:left="11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D67434" w:rsidRPr="002A6CE4" w:rsidTr="00D67434">
        <w:trPr>
          <w:cnfStyle w:val="000000010000" w:firstRow="0" w:lastRow="0" w:firstColumn="0" w:lastColumn="0" w:oddVBand="0" w:evenVBand="0" w:oddHBand="0" w:evenHBand="1"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3794" w:type="dxa"/>
          </w:tcPr>
          <w:p w:rsidR="00D67434" w:rsidRPr="002A6CE4" w:rsidRDefault="00D67434" w:rsidP="00D67434">
            <w:pPr>
              <w:pStyle w:val="Intitul"/>
              <w:ind w:left="113"/>
              <w:jc w:val="left"/>
              <w:rPr>
                <w:rFonts w:asciiTheme="majorHAnsi" w:hAnsiTheme="majorHAnsi" w:cstheme="majorHAnsi"/>
                <w:sz w:val="18"/>
                <w:szCs w:val="18"/>
              </w:rPr>
            </w:pPr>
            <w:r w:rsidRPr="002A6CE4">
              <w:rPr>
                <w:rFonts w:asciiTheme="majorHAnsi" w:hAnsiTheme="majorHAnsi" w:cstheme="majorHAnsi"/>
                <w:color w:val="FF562E"/>
                <w:sz w:val="18"/>
                <w:szCs w:val="18"/>
              </w:rPr>
              <w:t>Engagement / investissement</w:t>
            </w:r>
          </w:p>
          <w:p w:rsidR="00D67434" w:rsidRPr="002A6CE4" w:rsidRDefault="00D67434" w:rsidP="00D67434">
            <w:pPr>
              <w:pStyle w:val="Prcisions"/>
              <w:ind w:left="113" w:right="85"/>
              <w:jc w:val="left"/>
              <w:rPr>
                <w:rFonts w:asciiTheme="majorHAnsi" w:hAnsiTheme="majorHAnsi" w:cstheme="majorHAnsi"/>
                <w:color w:val="000000"/>
                <w:sz w:val="18"/>
                <w:szCs w:val="18"/>
              </w:rPr>
            </w:pPr>
            <w:r w:rsidRPr="002A6CE4">
              <w:rPr>
                <w:rFonts w:asciiTheme="majorHAnsi" w:hAnsiTheme="majorHAnsi" w:cstheme="majorHAnsi"/>
                <w:color w:val="000000"/>
                <w:sz w:val="18"/>
                <w:szCs w:val="18"/>
              </w:rPr>
              <w:t>Investissement, motivation pour atteindre les objectifs.</w:t>
            </w:r>
          </w:p>
          <w:p w:rsidR="00D67434" w:rsidRPr="002A6CE4" w:rsidRDefault="00D67434" w:rsidP="00D67434">
            <w:pPr>
              <w:pStyle w:val="Prcisions"/>
              <w:spacing w:after="120"/>
              <w:ind w:left="113"/>
              <w:jc w:val="left"/>
              <w:rPr>
                <w:rFonts w:asciiTheme="majorHAnsi" w:hAnsiTheme="majorHAnsi" w:cstheme="majorHAnsi"/>
                <w:color w:val="808080"/>
                <w:sz w:val="18"/>
                <w:szCs w:val="18"/>
              </w:rPr>
            </w:pPr>
            <w:r w:rsidRPr="002A6CE4">
              <w:rPr>
                <w:rFonts w:asciiTheme="majorHAnsi" w:hAnsiTheme="majorHAnsi" w:cstheme="majorHAnsi"/>
                <w:color w:val="808080"/>
                <w:sz w:val="18"/>
                <w:szCs w:val="18"/>
              </w:rPr>
              <w:t>Vs. Minimalisme, attitude « présentielle »</w:t>
            </w:r>
          </w:p>
        </w:tc>
        <w:tc>
          <w:tcPr>
            <w:tcW w:w="1843" w:type="dxa"/>
          </w:tcPr>
          <w:p w:rsidR="00D67434" w:rsidRPr="00F215C7" w:rsidRDefault="00F215C7" w:rsidP="00D67434">
            <w:pPr>
              <w:ind w:left="113"/>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1-2</w:t>
            </w:r>
          </w:p>
        </w:tc>
        <w:tc>
          <w:tcPr>
            <w:tcW w:w="1842" w:type="dxa"/>
          </w:tcPr>
          <w:p w:rsidR="00D67434" w:rsidRPr="00F215C7" w:rsidRDefault="009C04F8" w:rsidP="00D67434">
            <w:pPr>
              <w:ind w:left="113"/>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1-2</w:t>
            </w:r>
          </w:p>
        </w:tc>
        <w:tc>
          <w:tcPr>
            <w:tcW w:w="1809" w:type="dxa"/>
          </w:tcPr>
          <w:p w:rsidR="00D67434" w:rsidRPr="00F215C7" w:rsidRDefault="00D67434" w:rsidP="00D67434">
            <w:pPr>
              <w:ind w:left="113"/>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18"/>
                <w:szCs w:val="18"/>
              </w:rPr>
            </w:pPr>
          </w:p>
        </w:tc>
      </w:tr>
      <w:tr w:rsidR="00D67434" w:rsidRPr="002A6CE4" w:rsidTr="00D67434">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3794" w:type="dxa"/>
          </w:tcPr>
          <w:p w:rsidR="00D67434" w:rsidRPr="002A6CE4" w:rsidRDefault="00D67434" w:rsidP="00D67434">
            <w:pPr>
              <w:pStyle w:val="Intitul"/>
              <w:ind w:left="113"/>
              <w:jc w:val="left"/>
              <w:rPr>
                <w:rFonts w:asciiTheme="majorHAnsi" w:hAnsiTheme="majorHAnsi" w:cstheme="majorHAnsi"/>
                <w:sz w:val="18"/>
                <w:szCs w:val="18"/>
              </w:rPr>
            </w:pPr>
            <w:r w:rsidRPr="002A6CE4">
              <w:rPr>
                <w:rFonts w:asciiTheme="majorHAnsi" w:hAnsiTheme="majorHAnsi" w:cstheme="majorHAnsi"/>
                <w:color w:val="FF562E"/>
                <w:sz w:val="18"/>
                <w:szCs w:val="18"/>
              </w:rPr>
              <w:t>Responsabilité</w:t>
            </w:r>
          </w:p>
          <w:p w:rsidR="00D67434" w:rsidRPr="002A6CE4" w:rsidRDefault="00D67434" w:rsidP="00D67434">
            <w:pPr>
              <w:pStyle w:val="Prcisions"/>
              <w:ind w:left="113" w:right="85"/>
              <w:jc w:val="left"/>
              <w:rPr>
                <w:rFonts w:asciiTheme="majorHAnsi" w:hAnsiTheme="majorHAnsi" w:cstheme="majorHAnsi"/>
                <w:color w:val="000000"/>
                <w:sz w:val="18"/>
                <w:szCs w:val="18"/>
              </w:rPr>
            </w:pPr>
            <w:r w:rsidRPr="002A6CE4">
              <w:rPr>
                <w:rFonts w:asciiTheme="majorHAnsi" w:hAnsiTheme="majorHAnsi" w:cstheme="majorHAnsi"/>
                <w:color w:val="000000"/>
                <w:sz w:val="18"/>
                <w:szCs w:val="18"/>
              </w:rPr>
              <w:t>Prise de responsabilité sur l’accomplissement. Respect des délais, échéances et temps alloués.</w:t>
            </w:r>
          </w:p>
          <w:p w:rsidR="00D67434" w:rsidRPr="002A6CE4" w:rsidRDefault="00D67434" w:rsidP="00D67434">
            <w:pPr>
              <w:pStyle w:val="Prcisions"/>
              <w:spacing w:after="120"/>
              <w:ind w:left="113"/>
              <w:jc w:val="left"/>
              <w:rPr>
                <w:rFonts w:asciiTheme="majorHAnsi" w:hAnsiTheme="majorHAnsi" w:cstheme="majorHAnsi"/>
                <w:color w:val="808080"/>
                <w:sz w:val="18"/>
                <w:szCs w:val="18"/>
              </w:rPr>
            </w:pPr>
            <w:r w:rsidRPr="002A6CE4">
              <w:rPr>
                <w:rFonts w:asciiTheme="majorHAnsi" w:hAnsiTheme="majorHAnsi" w:cstheme="majorHAnsi"/>
                <w:color w:val="808080"/>
                <w:sz w:val="18"/>
                <w:szCs w:val="18"/>
              </w:rPr>
              <w:t xml:space="preserve">Vs. indifférence, dissociation vis-à-vis des engagements de l’entreprise </w:t>
            </w:r>
          </w:p>
        </w:tc>
        <w:tc>
          <w:tcPr>
            <w:tcW w:w="1843" w:type="dxa"/>
          </w:tcPr>
          <w:p w:rsidR="00D67434" w:rsidRPr="00F215C7" w:rsidRDefault="00F215C7" w:rsidP="00F215C7">
            <w:pPr>
              <w:ind w:left="11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1-2</w:t>
            </w:r>
          </w:p>
        </w:tc>
        <w:tc>
          <w:tcPr>
            <w:tcW w:w="1842" w:type="dxa"/>
          </w:tcPr>
          <w:p w:rsidR="00D67434" w:rsidRPr="00F215C7" w:rsidRDefault="009C04F8" w:rsidP="00D67434">
            <w:pPr>
              <w:ind w:left="113"/>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1-2</w:t>
            </w:r>
          </w:p>
        </w:tc>
        <w:tc>
          <w:tcPr>
            <w:tcW w:w="1809" w:type="dxa"/>
          </w:tcPr>
          <w:p w:rsidR="00D67434" w:rsidRPr="00F215C7" w:rsidRDefault="00D67434" w:rsidP="00D67434">
            <w:pPr>
              <w:ind w:left="11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D67434" w:rsidRPr="002A6CE4" w:rsidTr="00D67434">
        <w:trPr>
          <w:cnfStyle w:val="000000010000" w:firstRow="0" w:lastRow="0" w:firstColumn="0" w:lastColumn="0" w:oddVBand="0" w:evenVBand="0" w:oddHBand="0" w:evenHBand="1" w:firstRowFirstColumn="0" w:firstRowLastColumn="0" w:lastRowFirstColumn="0" w:lastRowLastColumn="0"/>
          <w:trHeight w:val="1233"/>
        </w:trPr>
        <w:tc>
          <w:tcPr>
            <w:cnfStyle w:val="001000000000" w:firstRow="0" w:lastRow="0" w:firstColumn="1" w:lastColumn="0" w:oddVBand="0" w:evenVBand="0" w:oddHBand="0" w:evenHBand="0" w:firstRowFirstColumn="0" w:firstRowLastColumn="0" w:lastRowFirstColumn="0" w:lastRowLastColumn="0"/>
            <w:tcW w:w="3794" w:type="dxa"/>
          </w:tcPr>
          <w:p w:rsidR="00D67434" w:rsidRPr="002A6CE4" w:rsidRDefault="00D67434" w:rsidP="00D67434">
            <w:pPr>
              <w:pStyle w:val="Intitul"/>
              <w:ind w:left="113"/>
              <w:jc w:val="left"/>
              <w:rPr>
                <w:rFonts w:asciiTheme="majorHAnsi" w:hAnsiTheme="majorHAnsi" w:cstheme="majorHAnsi"/>
                <w:color w:val="FF562E"/>
                <w:sz w:val="18"/>
                <w:szCs w:val="18"/>
              </w:rPr>
            </w:pPr>
            <w:r w:rsidRPr="002A6CE4">
              <w:rPr>
                <w:rFonts w:asciiTheme="majorHAnsi" w:hAnsiTheme="majorHAnsi" w:cstheme="majorHAnsi"/>
                <w:color w:val="FF562E"/>
                <w:sz w:val="18"/>
                <w:szCs w:val="18"/>
              </w:rPr>
              <w:t>Respect</w:t>
            </w:r>
          </w:p>
          <w:p w:rsidR="00D67434" w:rsidRPr="002A6CE4" w:rsidRDefault="00D67434" w:rsidP="00D67434">
            <w:pPr>
              <w:pStyle w:val="Prcisions"/>
              <w:spacing w:after="120"/>
              <w:ind w:left="113" w:right="85"/>
              <w:jc w:val="left"/>
              <w:rPr>
                <w:rFonts w:asciiTheme="majorHAnsi" w:hAnsiTheme="majorHAnsi" w:cstheme="majorHAnsi"/>
                <w:color w:val="000000"/>
                <w:sz w:val="18"/>
                <w:szCs w:val="18"/>
              </w:rPr>
            </w:pPr>
            <w:r w:rsidRPr="002A6CE4">
              <w:rPr>
                <w:rFonts w:asciiTheme="majorHAnsi" w:hAnsiTheme="majorHAnsi" w:cstheme="majorHAnsi"/>
                <w:color w:val="000000"/>
                <w:sz w:val="18"/>
                <w:szCs w:val="18"/>
              </w:rPr>
              <w:t>Respect des autres, des règles de l’entreprise, de la vie en communauté professionnelle.</w:t>
            </w:r>
          </w:p>
        </w:tc>
        <w:tc>
          <w:tcPr>
            <w:tcW w:w="1843" w:type="dxa"/>
          </w:tcPr>
          <w:p w:rsidR="00D67434" w:rsidRPr="00F215C7" w:rsidRDefault="00F215C7" w:rsidP="00D67434">
            <w:pPr>
              <w:ind w:left="113"/>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2</w:t>
            </w:r>
          </w:p>
        </w:tc>
        <w:tc>
          <w:tcPr>
            <w:tcW w:w="1842" w:type="dxa"/>
          </w:tcPr>
          <w:p w:rsidR="00D67434" w:rsidRPr="00F215C7" w:rsidRDefault="009C04F8" w:rsidP="00D67434">
            <w:pPr>
              <w:ind w:left="113"/>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2</w:t>
            </w:r>
          </w:p>
        </w:tc>
        <w:tc>
          <w:tcPr>
            <w:tcW w:w="1809" w:type="dxa"/>
          </w:tcPr>
          <w:p w:rsidR="00D67434" w:rsidRPr="00F215C7" w:rsidRDefault="00D67434" w:rsidP="00D67434">
            <w:pPr>
              <w:ind w:left="113"/>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18"/>
                <w:szCs w:val="18"/>
              </w:rPr>
            </w:pPr>
          </w:p>
        </w:tc>
      </w:tr>
    </w:tbl>
    <w:p w:rsidR="00D67434" w:rsidRPr="00D67434" w:rsidRDefault="00D67434" w:rsidP="00D67434">
      <w:pPr>
        <w:spacing w:after="0" w:line="240" w:lineRule="auto"/>
        <w:rPr>
          <w:i/>
          <w:lang w:val="fr-FR"/>
        </w:rPr>
      </w:pPr>
      <w:r w:rsidRPr="00D67434">
        <w:rPr>
          <w:i/>
          <w:lang w:val="fr-FR"/>
        </w:rPr>
        <w:t>(*) :</w:t>
      </w:r>
      <w:r w:rsidRPr="00D67434">
        <w:rPr>
          <w:i/>
          <w:lang w:val="fr-FR"/>
        </w:rPr>
        <w:tab/>
        <w:t>0 = Je m’en sens éloigné / je ne partage pas ces valeurs</w:t>
      </w:r>
    </w:p>
    <w:p w:rsidR="00D67434" w:rsidRPr="00D67434" w:rsidRDefault="00D67434" w:rsidP="00D67434">
      <w:pPr>
        <w:spacing w:after="0" w:line="240" w:lineRule="auto"/>
        <w:rPr>
          <w:i/>
          <w:lang w:val="fr-FR"/>
        </w:rPr>
      </w:pPr>
      <w:r w:rsidRPr="00D67434">
        <w:rPr>
          <w:i/>
          <w:lang w:val="fr-FR"/>
        </w:rPr>
        <w:tab/>
        <w:t>1 = Je dois encore progresser / ces valeurs me parlent</w:t>
      </w:r>
    </w:p>
    <w:p w:rsidR="00D67434" w:rsidRDefault="00D67434" w:rsidP="00D67434">
      <w:pPr>
        <w:spacing w:after="0" w:line="240" w:lineRule="auto"/>
        <w:rPr>
          <w:i/>
          <w:lang w:val="fr-FR"/>
        </w:rPr>
      </w:pPr>
      <w:r w:rsidRPr="00D67434">
        <w:rPr>
          <w:i/>
          <w:lang w:val="fr-FR"/>
        </w:rPr>
        <w:tab/>
        <w:t>2 = Je m’y retrouve / je partage ces valeurs</w:t>
      </w:r>
    </w:p>
    <w:p w:rsidR="00D67434" w:rsidRDefault="00D67434" w:rsidP="00D67434">
      <w:pPr>
        <w:spacing w:line="259" w:lineRule="auto"/>
        <w:rPr>
          <w:lang w:val="fr-FR"/>
        </w:rPr>
      </w:pPr>
    </w:p>
    <w:p w:rsidR="00D67434" w:rsidRPr="00D67434" w:rsidRDefault="00D67434" w:rsidP="00D67434">
      <w:pPr>
        <w:pStyle w:val="Titre2"/>
        <w:rPr>
          <w:lang w:val="fr-FR"/>
        </w:rPr>
      </w:pPr>
      <w:bookmarkStart w:id="18" w:name="_Toc424913253"/>
      <w:r w:rsidRPr="00D67434">
        <w:rPr>
          <w:lang w:val="fr-FR"/>
        </w:rPr>
        <w:lastRenderedPageBreak/>
        <w:t>Matrice SWOT de la BU et/ou de l’entreprise</w:t>
      </w:r>
      <w:bookmarkEnd w:id="18"/>
    </w:p>
    <w:p w:rsidR="00D67434" w:rsidRPr="00D67434" w:rsidRDefault="00D67434" w:rsidP="00D67434">
      <w:pPr>
        <w:spacing w:line="259" w:lineRule="auto"/>
        <w:rPr>
          <w:lang w:val="fr-FR"/>
        </w:rPr>
      </w:pPr>
      <w:r w:rsidRPr="00D67434">
        <w:rPr>
          <w:lang w:val="fr-FR"/>
        </w:rPr>
        <w:t>Complétez la matrice SWOT ci-dessous en identifiant les caractéristiques actuelle de la BU ou de l’entreprise (au choix), selon les 4 axes suivants :</w:t>
      </w:r>
    </w:p>
    <w:p w:rsidR="00D67434" w:rsidRPr="00D67434" w:rsidRDefault="00D67434" w:rsidP="00D37CA0">
      <w:pPr>
        <w:pStyle w:val="Sous-titre"/>
        <w:rPr>
          <w:lang w:val="fr-FR"/>
        </w:rPr>
      </w:pPr>
      <w:r w:rsidRPr="00D67434">
        <w:rPr>
          <w:lang w:val="fr-FR"/>
        </w:rPr>
        <w:t>Facteurs internes</w:t>
      </w:r>
    </w:p>
    <w:p w:rsidR="00D67434" w:rsidRPr="00D67434" w:rsidRDefault="00D67434" w:rsidP="00D37CA0">
      <w:pPr>
        <w:pStyle w:val="Paragraphedeliste"/>
        <w:rPr>
          <w:lang w:val="fr-FR"/>
        </w:rPr>
      </w:pPr>
      <w:r w:rsidRPr="001751C1">
        <w:rPr>
          <w:rStyle w:val="Emphaseple"/>
          <w:lang w:val="fr-FR"/>
        </w:rPr>
        <w:t>Strengths (Forces)</w:t>
      </w:r>
      <w:r w:rsidRPr="00D67434">
        <w:rPr>
          <w:lang w:val="fr-FR"/>
        </w:rPr>
        <w:t xml:space="preserve"> : quels sont les atouts majeurs de la BU, de l’entreprise, sur les points stratégiques, technologies, humains, organisationnels ;</w:t>
      </w:r>
    </w:p>
    <w:p w:rsidR="00D67434" w:rsidRPr="00D67434" w:rsidRDefault="00D67434" w:rsidP="00D37CA0">
      <w:pPr>
        <w:pStyle w:val="Paragraphedeliste"/>
        <w:rPr>
          <w:lang w:val="fr-FR"/>
        </w:rPr>
      </w:pPr>
      <w:r w:rsidRPr="001751C1">
        <w:rPr>
          <w:rStyle w:val="Emphaseple"/>
          <w:lang w:val="fr-FR"/>
        </w:rPr>
        <w:t>Weaknesses (Faiblesses)</w:t>
      </w:r>
      <w:r w:rsidRPr="00D67434">
        <w:rPr>
          <w:lang w:val="fr-FR"/>
        </w:rPr>
        <w:t xml:space="preserve"> : quels sont les lacunes de la BU ou de l’entreprise, qui doivent faire l’objet d’un travail pour les transformer en forces ;</w:t>
      </w:r>
    </w:p>
    <w:p w:rsidR="00D67434" w:rsidRPr="00D67434" w:rsidRDefault="00D67434" w:rsidP="00D37CA0">
      <w:pPr>
        <w:pStyle w:val="Sous-titre"/>
        <w:rPr>
          <w:lang w:val="fr-FR"/>
        </w:rPr>
      </w:pPr>
      <w:r w:rsidRPr="00D67434">
        <w:rPr>
          <w:lang w:val="fr-FR"/>
        </w:rPr>
        <w:t>Facteu</w:t>
      </w:r>
      <w:r w:rsidRPr="00D37CA0">
        <w:rPr>
          <w:color w:val="FF562E"/>
          <w:lang w:val="fr-FR"/>
        </w:rPr>
        <w:t xml:space="preserve">rs </w:t>
      </w:r>
      <w:r w:rsidRPr="00D67434">
        <w:rPr>
          <w:lang w:val="fr-FR"/>
        </w:rPr>
        <w:t>externes</w:t>
      </w:r>
    </w:p>
    <w:p w:rsidR="00D67434" w:rsidRPr="00D67434" w:rsidRDefault="00D67434" w:rsidP="00D37CA0">
      <w:pPr>
        <w:pStyle w:val="Paragraphedeliste"/>
        <w:rPr>
          <w:lang w:val="fr-FR"/>
        </w:rPr>
      </w:pPr>
      <w:r w:rsidRPr="00D37CA0">
        <w:rPr>
          <w:rStyle w:val="Emphaseple"/>
          <w:lang w:val="fr-FR"/>
        </w:rPr>
        <w:t>Opportunities (Opportunités)</w:t>
      </w:r>
      <w:r w:rsidRPr="00D67434">
        <w:rPr>
          <w:lang w:val="fr-FR"/>
        </w:rPr>
        <w:t xml:space="preserve"> : quels sont les idées ou axes stratégiques que nous devrions adopter ; exposer les bénéfices attendus ;</w:t>
      </w:r>
    </w:p>
    <w:p w:rsidR="00D67434" w:rsidRPr="00163669" w:rsidRDefault="00D67434" w:rsidP="00D37CA0">
      <w:pPr>
        <w:pStyle w:val="Paragraphedeliste"/>
        <w:rPr>
          <w:lang w:val="fr-FR"/>
        </w:rPr>
      </w:pPr>
      <w:r w:rsidRPr="00D37CA0">
        <w:rPr>
          <w:rStyle w:val="Emphaseple"/>
          <w:lang w:val="fr-FR"/>
        </w:rPr>
        <w:t>Threats (Risques)</w:t>
      </w:r>
      <w:r w:rsidRPr="00D67434">
        <w:rPr>
          <w:lang w:val="fr-FR"/>
        </w:rPr>
        <w:t xml:space="preserve"> : quelles menaces pèsent sur notre stratégie à court, moyen et long terme ; quels </w:t>
      </w:r>
      <w:r w:rsidRPr="00163669">
        <w:rPr>
          <w:lang w:val="fr-FR"/>
        </w:rPr>
        <w:t>sont les aménagements à prévoir pour en faire des opportunités.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D37CA0" w:rsidRPr="00E70BAD" w:rsidTr="00371FE2">
        <w:trPr>
          <w:trHeight w:val="3342"/>
        </w:trPr>
        <w:tc>
          <w:tcPr>
            <w:tcW w:w="4621" w:type="dxa"/>
            <w:shd w:val="clear" w:color="auto" w:fill="auto"/>
          </w:tcPr>
          <w:p w:rsidR="00D37CA0" w:rsidRPr="00163669" w:rsidRDefault="00D37CA0" w:rsidP="00371FE2">
            <w:pPr>
              <w:pStyle w:val="Intitul"/>
              <w:spacing w:after="240"/>
              <w:rPr>
                <w:rFonts w:asciiTheme="majorHAnsi" w:hAnsiTheme="majorHAnsi" w:cstheme="majorHAnsi"/>
                <w:color w:val="FF562E"/>
              </w:rPr>
            </w:pPr>
            <w:r w:rsidRPr="00163669">
              <w:rPr>
                <w:rFonts w:asciiTheme="majorHAnsi" w:hAnsiTheme="majorHAnsi" w:cstheme="majorHAnsi"/>
                <w:color w:val="FF562E"/>
              </w:rPr>
              <w:t>Strengths / Forces</w:t>
            </w:r>
          </w:p>
          <w:p w:rsidR="00163669" w:rsidRPr="00163669" w:rsidRDefault="00163669" w:rsidP="00163669">
            <w:pPr>
              <w:pStyle w:val="Liste"/>
              <w:keepLines/>
              <w:tabs>
                <w:tab w:val="clear" w:pos="284"/>
                <w:tab w:val="left" w:pos="426"/>
              </w:tabs>
              <w:spacing w:before="0" w:after="100" w:afterAutospacing="1" w:line="276" w:lineRule="auto"/>
              <w:ind w:left="425" w:hanging="425"/>
              <w:rPr>
                <w:lang w:val="fr-FR"/>
              </w:rPr>
            </w:pPr>
            <w:r>
              <w:rPr>
                <w:lang w:val="fr-FR"/>
              </w:rPr>
              <w:t>Des consultants compétents et habitués à interagir avec le client.</w:t>
            </w:r>
          </w:p>
          <w:p w:rsidR="00D37CA0" w:rsidRPr="00163669" w:rsidRDefault="00163669" w:rsidP="00163669">
            <w:pPr>
              <w:pStyle w:val="Liste"/>
              <w:ind w:left="425" w:hanging="425"/>
              <w:rPr>
                <w:rFonts w:asciiTheme="majorHAnsi" w:hAnsiTheme="majorHAnsi" w:cstheme="majorHAnsi"/>
                <w:lang w:val="fr-FR"/>
              </w:rPr>
            </w:pPr>
            <w:r>
              <w:rPr>
                <w:lang w:val="fr-FR"/>
              </w:rPr>
              <w:t>Un responsable d’équipe qui maîtrise son poste et la gestion de l’équipe et des interactions client.</w:t>
            </w:r>
          </w:p>
        </w:tc>
        <w:tc>
          <w:tcPr>
            <w:tcW w:w="4621" w:type="dxa"/>
            <w:shd w:val="clear" w:color="auto" w:fill="auto"/>
          </w:tcPr>
          <w:p w:rsidR="00D37CA0" w:rsidRPr="00163669" w:rsidRDefault="00D37CA0" w:rsidP="00371FE2">
            <w:pPr>
              <w:pStyle w:val="Intitul"/>
              <w:spacing w:after="240"/>
              <w:rPr>
                <w:rFonts w:asciiTheme="majorHAnsi" w:hAnsiTheme="majorHAnsi" w:cstheme="majorHAnsi"/>
                <w:color w:val="FF562E"/>
              </w:rPr>
            </w:pPr>
            <w:r w:rsidRPr="00163669">
              <w:rPr>
                <w:rFonts w:asciiTheme="majorHAnsi" w:hAnsiTheme="majorHAnsi" w:cstheme="majorHAnsi"/>
                <w:color w:val="FF562E"/>
              </w:rPr>
              <w:t>Weaknesses / Faiblesses</w:t>
            </w:r>
          </w:p>
          <w:p w:rsidR="00D37CA0" w:rsidRPr="00D82D66" w:rsidRDefault="00D82D66" w:rsidP="009C04F8">
            <w:pPr>
              <w:pStyle w:val="Liste"/>
              <w:ind w:left="425" w:hanging="425"/>
              <w:rPr>
                <w:rFonts w:asciiTheme="majorHAnsi" w:hAnsiTheme="majorHAnsi" w:cstheme="majorHAnsi"/>
                <w:lang w:val="fr-FR"/>
              </w:rPr>
            </w:pPr>
            <w:r w:rsidRPr="00D82D66">
              <w:rPr>
                <w:rFonts w:asciiTheme="majorHAnsi" w:hAnsiTheme="majorHAnsi" w:cstheme="majorHAnsi"/>
                <w:lang w:val="fr-FR"/>
              </w:rPr>
              <w:t xml:space="preserve">Il  reste toujours des </w:t>
            </w:r>
            <w:r>
              <w:rPr>
                <w:rFonts w:asciiTheme="majorHAnsi" w:hAnsiTheme="majorHAnsi" w:cstheme="majorHAnsi"/>
                <w:lang w:val="fr-FR"/>
              </w:rPr>
              <w:t>progrès</w:t>
            </w:r>
            <w:r w:rsidRPr="00D82D66">
              <w:rPr>
                <w:rFonts w:asciiTheme="majorHAnsi" w:hAnsiTheme="majorHAnsi" w:cstheme="majorHAnsi"/>
                <w:lang w:val="fr-FR"/>
              </w:rPr>
              <w:t xml:space="preserve"> à faire quant à la transmission en</w:t>
            </w:r>
            <w:r>
              <w:rPr>
                <w:rFonts w:asciiTheme="majorHAnsi" w:hAnsiTheme="majorHAnsi" w:cstheme="majorHAnsi"/>
                <w:lang w:val="fr-FR"/>
              </w:rPr>
              <w:t xml:space="preserve"> </w:t>
            </w:r>
            <w:r w:rsidRPr="00D82D66">
              <w:rPr>
                <w:rFonts w:asciiTheme="majorHAnsi" w:hAnsiTheme="majorHAnsi" w:cstheme="majorHAnsi"/>
                <w:lang w:val="fr-FR"/>
              </w:rPr>
              <w:t>temps réels</w:t>
            </w:r>
            <w:r>
              <w:rPr>
                <w:rFonts w:asciiTheme="majorHAnsi" w:hAnsiTheme="majorHAnsi" w:cstheme="majorHAnsi"/>
                <w:lang w:val="fr-FR"/>
              </w:rPr>
              <w:t xml:space="preserve"> des actions menées par le client et qui impactent le travail des </w:t>
            </w:r>
            <w:r w:rsidR="009C04F8">
              <w:rPr>
                <w:rFonts w:asciiTheme="majorHAnsi" w:hAnsiTheme="majorHAnsi" w:cstheme="majorHAnsi"/>
                <w:lang w:val="fr-FR"/>
              </w:rPr>
              <w:t>membres de l’équipe. En fait, il y a un manque de communication de la part du client pour nous avertir à temps des changements qu’ils effectuent.</w:t>
            </w:r>
          </w:p>
        </w:tc>
      </w:tr>
      <w:tr w:rsidR="00D37CA0" w:rsidRPr="00E70BAD" w:rsidTr="00371FE2">
        <w:trPr>
          <w:trHeight w:val="3368"/>
        </w:trPr>
        <w:tc>
          <w:tcPr>
            <w:tcW w:w="4621" w:type="dxa"/>
            <w:shd w:val="clear" w:color="auto" w:fill="auto"/>
          </w:tcPr>
          <w:p w:rsidR="00D37CA0" w:rsidRPr="00163669" w:rsidRDefault="00D37CA0" w:rsidP="00371FE2">
            <w:pPr>
              <w:pStyle w:val="Intitul"/>
              <w:spacing w:after="240"/>
              <w:rPr>
                <w:rFonts w:asciiTheme="majorHAnsi" w:hAnsiTheme="majorHAnsi" w:cstheme="majorHAnsi"/>
                <w:color w:val="FF562E"/>
              </w:rPr>
            </w:pPr>
            <w:r w:rsidRPr="00163669">
              <w:rPr>
                <w:rFonts w:asciiTheme="majorHAnsi" w:hAnsiTheme="majorHAnsi" w:cstheme="majorHAnsi"/>
                <w:color w:val="FF562E"/>
              </w:rPr>
              <w:t>Opportunities / Opportunités</w:t>
            </w:r>
          </w:p>
          <w:p w:rsidR="00F93603" w:rsidRPr="00163669" w:rsidRDefault="00163669" w:rsidP="00F93603">
            <w:pPr>
              <w:pStyle w:val="Liste"/>
              <w:ind w:left="425" w:hanging="425"/>
              <w:rPr>
                <w:rFonts w:asciiTheme="majorHAnsi" w:hAnsiTheme="majorHAnsi" w:cstheme="majorHAnsi"/>
                <w:lang w:val="fr-FR"/>
              </w:rPr>
            </w:pPr>
            <w:r w:rsidRPr="00163669">
              <w:rPr>
                <w:rFonts w:asciiTheme="majorHAnsi" w:hAnsiTheme="majorHAnsi" w:cstheme="majorHAnsi"/>
                <w:lang w:val="fr-FR"/>
              </w:rPr>
              <w:t>Nous pourrions examiner les suggestions d’améliorations recueillies par les consultants, afin de proposer au client des propositions concrètes à mettre en place.</w:t>
            </w:r>
          </w:p>
        </w:tc>
        <w:tc>
          <w:tcPr>
            <w:tcW w:w="4621" w:type="dxa"/>
            <w:shd w:val="clear" w:color="auto" w:fill="auto"/>
          </w:tcPr>
          <w:p w:rsidR="00D37CA0" w:rsidRDefault="00D37CA0" w:rsidP="00371FE2">
            <w:pPr>
              <w:pStyle w:val="Intitul"/>
              <w:rPr>
                <w:rFonts w:asciiTheme="majorHAnsi" w:hAnsiTheme="majorHAnsi" w:cstheme="majorHAnsi"/>
                <w:color w:val="FF562E"/>
              </w:rPr>
            </w:pPr>
            <w:r w:rsidRPr="00163669">
              <w:rPr>
                <w:rFonts w:asciiTheme="majorHAnsi" w:hAnsiTheme="majorHAnsi" w:cstheme="majorHAnsi"/>
                <w:color w:val="FF562E"/>
              </w:rPr>
              <w:t>Threats / Risques</w:t>
            </w:r>
          </w:p>
          <w:p w:rsidR="00D82D66" w:rsidRPr="00163669" w:rsidRDefault="00D82D66" w:rsidP="00371FE2">
            <w:pPr>
              <w:pStyle w:val="Intitul"/>
              <w:rPr>
                <w:rFonts w:asciiTheme="majorHAnsi" w:hAnsiTheme="majorHAnsi" w:cstheme="majorHAnsi"/>
                <w:color w:val="FF562E"/>
              </w:rPr>
            </w:pPr>
          </w:p>
          <w:p w:rsidR="00163669" w:rsidRPr="00163669" w:rsidRDefault="00163669" w:rsidP="00163669">
            <w:pPr>
              <w:pStyle w:val="Liste"/>
              <w:keepLines/>
              <w:tabs>
                <w:tab w:val="clear" w:pos="284"/>
                <w:tab w:val="left" w:pos="426"/>
              </w:tabs>
              <w:spacing w:before="0" w:after="100" w:afterAutospacing="1" w:line="276" w:lineRule="auto"/>
              <w:ind w:left="425" w:hanging="425"/>
              <w:rPr>
                <w:lang w:val="fr-FR"/>
              </w:rPr>
            </w:pPr>
            <w:r w:rsidRPr="00163669">
              <w:rPr>
                <w:rFonts w:cs="Calibri"/>
                <w:lang w:val="fr-FR"/>
              </w:rPr>
              <w:t>D’après ce que j’ai pu percevoir lors de ma précédente mission, EI souhaite réduire au maximum le nombre d’intervenants externes. Cependant, il semblerait que le CDS ne soit pas prioritairement concerné</w:t>
            </w:r>
          </w:p>
          <w:p w:rsidR="00F93603" w:rsidRPr="004655A6" w:rsidRDefault="00D82D66" w:rsidP="004655A6">
            <w:pPr>
              <w:pStyle w:val="Liste"/>
              <w:ind w:left="425" w:hanging="425"/>
              <w:rPr>
                <w:rFonts w:asciiTheme="majorHAnsi" w:hAnsiTheme="majorHAnsi" w:cstheme="majorHAnsi"/>
                <w:lang w:val="fr-FR"/>
              </w:rPr>
            </w:pPr>
            <w:r>
              <w:rPr>
                <w:rFonts w:cs="Calibri"/>
                <w:lang w:val="fr-FR"/>
              </w:rPr>
              <w:t xml:space="preserve">De nombreux consultants ressentent à un moment ou à un autre </w:t>
            </w:r>
            <w:r w:rsidR="004655A6">
              <w:rPr>
                <w:rFonts w:cs="Calibri"/>
                <w:lang w:val="fr-FR"/>
              </w:rPr>
              <w:t xml:space="preserve">de l’insatisfaction quant à la prise en compte par le client des incidents qu’ils signalent, sachant que ceux-ci sont susceptibles de  mettre en péril le </w:t>
            </w:r>
            <w:r w:rsidR="004655A6">
              <w:rPr>
                <w:rFonts w:cs="Calibri"/>
                <w:lang w:val="fr-FR"/>
              </w:rPr>
              <w:lastRenderedPageBreak/>
              <w:t xml:space="preserve">respect de la DTI. </w:t>
            </w:r>
          </w:p>
        </w:tc>
      </w:tr>
    </w:tbl>
    <w:p w:rsidR="00D37CA0" w:rsidRDefault="00D37CA0" w:rsidP="00D37CA0">
      <w:pPr>
        <w:rPr>
          <w:lang w:val="fr-FR"/>
        </w:rPr>
      </w:pPr>
    </w:p>
    <w:p w:rsidR="00D37CA0" w:rsidRPr="00D37CA0" w:rsidRDefault="00D37CA0" w:rsidP="00D37CA0">
      <w:pPr>
        <w:pStyle w:val="Titre1"/>
        <w:rPr>
          <w:lang w:val="fr-FR"/>
        </w:rPr>
      </w:pPr>
      <w:bookmarkStart w:id="19" w:name="_Toc424913254"/>
      <w:r w:rsidRPr="00D37CA0">
        <w:rPr>
          <w:lang w:val="fr-FR"/>
        </w:rPr>
        <w:lastRenderedPageBreak/>
        <w:t>Objectifs et avenir professionnel</w:t>
      </w:r>
      <w:bookmarkEnd w:id="19"/>
    </w:p>
    <w:p w:rsidR="00D37CA0" w:rsidRDefault="00D37CA0" w:rsidP="00D37CA0">
      <w:pPr>
        <w:pStyle w:val="Titre2"/>
        <w:rPr>
          <w:lang w:val="fr-FR"/>
        </w:rPr>
      </w:pPr>
      <w:bookmarkStart w:id="20" w:name="_Toc424913255"/>
      <w:r w:rsidRPr="00D37CA0">
        <w:rPr>
          <w:lang w:val="fr-FR"/>
        </w:rPr>
        <w:t>Objectifs de travail</w:t>
      </w:r>
      <w:bookmarkEnd w:id="20"/>
    </w:p>
    <w:tbl>
      <w:tblPr>
        <w:tblStyle w:val="Style1"/>
        <w:tblW w:w="5000" w:type="pct"/>
        <w:tblLook w:val="04A0" w:firstRow="1" w:lastRow="0" w:firstColumn="1" w:lastColumn="0" w:noHBand="0" w:noVBand="1"/>
      </w:tblPr>
      <w:tblGrid>
        <w:gridCol w:w="1928"/>
        <w:gridCol w:w="2387"/>
        <w:gridCol w:w="2355"/>
        <w:gridCol w:w="2618"/>
      </w:tblGrid>
      <w:tr w:rsidR="00D37CA0" w:rsidTr="00163669">
        <w:trPr>
          <w:cnfStyle w:val="100000000000" w:firstRow="1" w:lastRow="0" w:firstColumn="0" w:lastColumn="0" w:oddVBand="0" w:evenVBand="0" w:oddHBand="0"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1928" w:type="dxa"/>
          </w:tcPr>
          <w:p w:rsidR="00D37CA0" w:rsidRPr="00D37CA0" w:rsidRDefault="00D37CA0" w:rsidP="00371FE2">
            <w:pPr>
              <w:spacing w:after="0"/>
              <w:ind w:left="113"/>
              <w:rPr>
                <w:color w:val="auto"/>
              </w:rPr>
            </w:pPr>
            <w:r w:rsidRPr="00D37CA0">
              <w:rPr>
                <w:color w:val="auto"/>
              </w:rPr>
              <w:t>Objectifs de travail</w:t>
            </w:r>
          </w:p>
        </w:tc>
        <w:tc>
          <w:tcPr>
            <w:tcW w:w="2387" w:type="dxa"/>
          </w:tcPr>
          <w:p w:rsidR="00D37CA0" w:rsidRPr="00D37CA0" w:rsidRDefault="00D37CA0" w:rsidP="00371FE2">
            <w:pPr>
              <w:spacing w:after="0"/>
              <w:ind w:left="113"/>
              <w:cnfStyle w:val="100000000000" w:firstRow="1" w:lastRow="0" w:firstColumn="0" w:lastColumn="0" w:oddVBand="0" w:evenVBand="0" w:oddHBand="0" w:evenHBand="0" w:firstRowFirstColumn="0" w:firstRowLastColumn="0" w:lastRowFirstColumn="0" w:lastRowLastColumn="0"/>
              <w:rPr>
                <w:color w:val="auto"/>
              </w:rPr>
            </w:pPr>
            <w:r w:rsidRPr="00D37CA0">
              <w:rPr>
                <w:color w:val="auto"/>
              </w:rPr>
              <w:t>Indicateur de rendement</w:t>
            </w:r>
          </w:p>
        </w:tc>
        <w:tc>
          <w:tcPr>
            <w:tcW w:w="2355" w:type="dxa"/>
          </w:tcPr>
          <w:p w:rsidR="00D37CA0" w:rsidRPr="00D37CA0" w:rsidRDefault="00D37CA0" w:rsidP="00371FE2">
            <w:pPr>
              <w:spacing w:after="0"/>
              <w:ind w:left="113"/>
              <w:cnfStyle w:val="100000000000" w:firstRow="1" w:lastRow="0" w:firstColumn="0" w:lastColumn="0" w:oddVBand="0" w:evenVBand="0" w:oddHBand="0" w:evenHBand="0" w:firstRowFirstColumn="0" w:firstRowLastColumn="0" w:lastRowFirstColumn="0" w:lastRowLastColumn="0"/>
              <w:rPr>
                <w:color w:val="auto"/>
              </w:rPr>
            </w:pPr>
            <w:r w:rsidRPr="00D37CA0">
              <w:rPr>
                <w:color w:val="auto"/>
              </w:rPr>
              <w:t>Facteurs de réussite (moyens)</w:t>
            </w:r>
          </w:p>
        </w:tc>
        <w:tc>
          <w:tcPr>
            <w:tcW w:w="2618" w:type="dxa"/>
          </w:tcPr>
          <w:p w:rsidR="00D37CA0" w:rsidRPr="00D37CA0" w:rsidRDefault="00D37CA0" w:rsidP="00371FE2">
            <w:pPr>
              <w:spacing w:after="0"/>
              <w:ind w:left="113"/>
              <w:cnfStyle w:val="100000000000" w:firstRow="1" w:lastRow="0" w:firstColumn="0" w:lastColumn="0" w:oddVBand="0" w:evenVBand="0" w:oddHBand="0" w:evenHBand="0" w:firstRowFirstColumn="0" w:firstRowLastColumn="0" w:lastRowFirstColumn="0" w:lastRowLastColumn="0"/>
              <w:rPr>
                <w:color w:val="auto"/>
              </w:rPr>
            </w:pPr>
            <w:r w:rsidRPr="00D37CA0">
              <w:rPr>
                <w:color w:val="auto"/>
              </w:rPr>
              <w:t>Echéances (dates)</w:t>
            </w:r>
          </w:p>
        </w:tc>
      </w:tr>
      <w:tr w:rsidR="00163669" w:rsidTr="00163669">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1928" w:type="dxa"/>
            <w:vAlign w:val="center"/>
          </w:tcPr>
          <w:p w:rsidR="00163669" w:rsidRPr="00163669" w:rsidRDefault="00163669" w:rsidP="00371FE2">
            <w:pPr>
              <w:spacing w:before="40" w:after="0"/>
              <w:ind w:left="113"/>
              <w:rPr>
                <w:color w:val="000000"/>
                <w:lang w:val="fr-FR"/>
              </w:rPr>
            </w:pPr>
            <w:r w:rsidRPr="00163669">
              <w:rPr>
                <w:color w:val="000000"/>
                <w:lang w:val="fr-FR"/>
              </w:rPr>
              <w:t>Confirmer mes compétences en C#</w:t>
            </w:r>
          </w:p>
        </w:tc>
        <w:tc>
          <w:tcPr>
            <w:tcW w:w="2387" w:type="dxa"/>
            <w:vAlign w:val="center"/>
          </w:tcPr>
          <w:p w:rsidR="00163669" w:rsidRDefault="009C04F8" w:rsidP="00163669">
            <w:pPr>
              <w:pStyle w:val="Liste"/>
              <w:keepLines/>
              <w:tabs>
                <w:tab w:val="clear" w:pos="284"/>
                <w:tab w:val="left" w:pos="426"/>
              </w:tabs>
              <w:spacing w:before="40" w:after="0" w:line="276" w:lineRule="auto"/>
              <w:ind w:left="425" w:hanging="425"/>
              <w:cnfStyle w:val="000000100000" w:firstRow="0" w:lastRow="0" w:firstColumn="0" w:lastColumn="0" w:oddVBand="0" w:evenVBand="0" w:oddHBand="1" w:evenHBand="0" w:firstRowFirstColumn="0" w:firstRowLastColumn="0" w:lastRowFirstColumn="0" w:lastRowLastColumn="0"/>
              <w:rPr>
                <w:lang w:val="fr-FR"/>
              </w:rPr>
            </w:pPr>
            <w:r>
              <w:rPr>
                <w:lang w:val="fr-FR"/>
              </w:rPr>
              <w:t>Nouveaux projets C# à prendre en charge</w:t>
            </w:r>
          </w:p>
          <w:p w:rsidR="009C04F8" w:rsidRPr="00163669" w:rsidRDefault="009C04F8" w:rsidP="00163669">
            <w:pPr>
              <w:pStyle w:val="Liste"/>
              <w:keepLines/>
              <w:tabs>
                <w:tab w:val="clear" w:pos="284"/>
                <w:tab w:val="left" w:pos="426"/>
              </w:tabs>
              <w:spacing w:before="40" w:after="0" w:line="276" w:lineRule="auto"/>
              <w:ind w:left="425" w:hanging="425"/>
              <w:cnfStyle w:val="000000100000" w:firstRow="0" w:lastRow="0" w:firstColumn="0" w:lastColumn="0" w:oddVBand="0" w:evenVBand="0" w:oddHBand="1" w:evenHBand="0" w:firstRowFirstColumn="0" w:firstRowLastColumn="0" w:lastRowFirstColumn="0" w:lastRowLastColumn="0"/>
              <w:rPr>
                <w:lang w:val="fr-FR"/>
              </w:rPr>
            </w:pPr>
            <w:r>
              <w:rPr>
                <w:lang w:val="fr-FR"/>
              </w:rPr>
              <w:t>Score obtenu à la certification Microsoft</w:t>
            </w:r>
          </w:p>
        </w:tc>
        <w:tc>
          <w:tcPr>
            <w:tcW w:w="2355" w:type="dxa"/>
            <w:vAlign w:val="center"/>
          </w:tcPr>
          <w:p w:rsidR="00163669" w:rsidRPr="00CA0125" w:rsidRDefault="00163669" w:rsidP="00163669">
            <w:pPr>
              <w:pStyle w:val="Liste"/>
              <w:keepLines/>
              <w:tabs>
                <w:tab w:val="clear" w:pos="284"/>
                <w:tab w:val="left" w:pos="426"/>
              </w:tabs>
              <w:spacing w:before="0" w:after="0" w:line="276" w:lineRule="auto"/>
              <w:ind w:left="425" w:hanging="425"/>
              <w:jc w:val="left"/>
              <w:cnfStyle w:val="000000100000" w:firstRow="0" w:lastRow="0" w:firstColumn="0" w:lastColumn="0" w:oddVBand="0" w:evenVBand="0" w:oddHBand="1" w:evenHBand="0" w:firstRowFirstColumn="0" w:firstRowLastColumn="0" w:lastRowFirstColumn="0" w:lastRowLastColumn="0"/>
            </w:pPr>
            <w:r w:rsidRPr="00CA0125">
              <w:rPr>
                <w:lang w:val="fr-FR"/>
              </w:rPr>
              <w:t>Diversification des activités C#</w:t>
            </w:r>
          </w:p>
          <w:p w:rsidR="00163669" w:rsidRPr="00163669" w:rsidRDefault="00163669" w:rsidP="009C04F8">
            <w:pPr>
              <w:pStyle w:val="Liste"/>
              <w:keepLines/>
              <w:tabs>
                <w:tab w:val="clear" w:pos="284"/>
                <w:tab w:val="left" w:pos="426"/>
              </w:tabs>
              <w:spacing w:before="0" w:after="0" w:line="276" w:lineRule="auto"/>
              <w:ind w:left="425" w:hanging="425"/>
              <w:jc w:val="left"/>
              <w:cnfStyle w:val="000000100000" w:firstRow="0" w:lastRow="0" w:firstColumn="0" w:lastColumn="0" w:oddVBand="0" w:evenVBand="0" w:oddHBand="1" w:evenHBand="0" w:firstRowFirstColumn="0" w:firstRowLastColumn="0" w:lastRowFirstColumn="0" w:lastRowLastColumn="0"/>
              <w:rPr>
                <w:lang w:val="fr-FR"/>
              </w:rPr>
            </w:pPr>
            <w:r w:rsidRPr="00CA0125">
              <w:rPr>
                <w:lang w:val="fr-FR"/>
              </w:rPr>
              <w:t xml:space="preserve">Formation et passage de certification </w:t>
            </w:r>
            <w:r w:rsidR="009C04F8">
              <w:rPr>
                <w:lang w:val="fr-FR"/>
              </w:rPr>
              <w:t>Microsoft</w:t>
            </w:r>
          </w:p>
        </w:tc>
        <w:tc>
          <w:tcPr>
            <w:tcW w:w="2618" w:type="dxa"/>
            <w:vAlign w:val="center"/>
          </w:tcPr>
          <w:p w:rsidR="00163669" w:rsidRPr="00CA0125" w:rsidRDefault="009C04F8" w:rsidP="00371FE2">
            <w:pPr>
              <w:spacing w:before="40" w:after="0"/>
              <w:ind w:left="113"/>
              <w:cnfStyle w:val="000000100000" w:firstRow="0" w:lastRow="0" w:firstColumn="0" w:lastColumn="0" w:oddVBand="0" w:evenVBand="0" w:oddHBand="1" w:evenHBand="0" w:firstRowFirstColumn="0" w:firstRowLastColumn="0" w:lastRowFirstColumn="0" w:lastRowLastColumn="0"/>
            </w:pPr>
            <w:r>
              <w:t>06/2017</w:t>
            </w:r>
          </w:p>
        </w:tc>
      </w:tr>
      <w:tr w:rsidR="00163669" w:rsidTr="00163669">
        <w:trPr>
          <w:cnfStyle w:val="000000010000" w:firstRow="0" w:lastRow="0" w:firstColumn="0" w:lastColumn="0" w:oddVBand="0" w:evenVBand="0" w:oddHBand="0" w:evenHBand="1"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1928" w:type="dxa"/>
            <w:vAlign w:val="center"/>
          </w:tcPr>
          <w:p w:rsidR="00163669" w:rsidRPr="00B52F13" w:rsidRDefault="00B52F13" w:rsidP="00B52F13">
            <w:pPr>
              <w:spacing w:after="0"/>
              <w:ind w:left="113"/>
              <w:rPr>
                <w:color w:val="000000"/>
                <w:lang w:val="fr-FR"/>
              </w:rPr>
            </w:pPr>
            <w:r>
              <w:rPr>
                <w:color w:val="000000"/>
                <w:lang w:val="fr-FR"/>
              </w:rPr>
              <w:t>M’a</w:t>
            </w:r>
            <w:r w:rsidRPr="00B52F13">
              <w:rPr>
                <w:color w:val="000000"/>
                <w:lang w:val="fr-FR"/>
              </w:rPr>
              <w:t xml:space="preserve">méliorer </w:t>
            </w:r>
            <w:r>
              <w:rPr>
                <w:color w:val="000000"/>
                <w:lang w:val="fr-FR"/>
              </w:rPr>
              <w:t xml:space="preserve">dans </w:t>
            </w:r>
            <w:r w:rsidRPr="00B52F13">
              <w:rPr>
                <w:color w:val="000000"/>
                <w:lang w:val="fr-FR"/>
              </w:rPr>
              <w:t>le s</w:t>
            </w:r>
            <w:r w:rsidR="009C04F8" w:rsidRPr="00B52F13">
              <w:rPr>
                <w:color w:val="000000"/>
                <w:lang w:val="fr-FR"/>
              </w:rPr>
              <w:t>uivi de projet</w:t>
            </w:r>
          </w:p>
        </w:tc>
        <w:tc>
          <w:tcPr>
            <w:tcW w:w="2387" w:type="dxa"/>
            <w:vAlign w:val="center"/>
          </w:tcPr>
          <w:p w:rsidR="009C04F8" w:rsidRDefault="00B52F13" w:rsidP="00163669">
            <w:pPr>
              <w:pStyle w:val="Liste"/>
              <w:keepLines/>
              <w:tabs>
                <w:tab w:val="clear" w:pos="284"/>
                <w:tab w:val="left" w:pos="426"/>
              </w:tabs>
              <w:spacing w:before="0" w:after="0" w:line="276" w:lineRule="auto"/>
              <w:ind w:left="425" w:hanging="425"/>
              <w:cnfStyle w:val="000000010000" w:firstRow="0" w:lastRow="0" w:firstColumn="0" w:lastColumn="0" w:oddVBand="0" w:evenVBand="0" w:oddHBand="0" w:evenHBand="1" w:firstRowFirstColumn="0" w:firstRowLastColumn="0" w:lastRowFirstColumn="0" w:lastRowLastColumn="0"/>
              <w:rPr>
                <w:lang w:val="fr-FR"/>
              </w:rPr>
            </w:pPr>
            <w:r>
              <w:rPr>
                <w:lang w:val="fr-FR"/>
              </w:rPr>
              <w:t>Participer à l’analyse et aux spécifications des projets futurs</w:t>
            </w:r>
          </w:p>
          <w:p w:rsidR="00B52F13" w:rsidRPr="009C04F8" w:rsidRDefault="00B52F13" w:rsidP="00163669">
            <w:pPr>
              <w:pStyle w:val="Liste"/>
              <w:keepLines/>
              <w:tabs>
                <w:tab w:val="clear" w:pos="284"/>
                <w:tab w:val="left" w:pos="426"/>
              </w:tabs>
              <w:spacing w:before="0" w:after="0" w:line="276" w:lineRule="auto"/>
              <w:ind w:left="425" w:hanging="425"/>
              <w:cnfStyle w:val="000000010000" w:firstRow="0" w:lastRow="0" w:firstColumn="0" w:lastColumn="0" w:oddVBand="0" w:evenVBand="0" w:oddHBand="0" w:evenHBand="1" w:firstRowFirstColumn="0" w:firstRowLastColumn="0" w:lastRowFirstColumn="0" w:lastRowLastColumn="0"/>
              <w:rPr>
                <w:lang w:val="fr-FR"/>
              </w:rPr>
            </w:pPr>
            <w:r>
              <w:rPr>
                <w:lang w:val="fr-FR"/>
              </w:rPr>
              <w:t xml:space="preserve">Communiquer </w:t>
            </w:r>
            <w:r w:rsidR="00E90AAF">
              <w:rPr>
                <w:lang w:val="fr-FR"/>
              </w:rPr>
              <w:t xml:space="preserve">d’avantage </w:t>
            </w:r>
            <w:r>
              <w:rPr>
                <w:lang w:val="fr-FR"/>
              </w:rPr>
              <w:t>lors des livraisons des éléments du projet</w:t>
            </w:r>
          </w:p>
        </w:tc>
        <w:tc>
          <w:tcPr>
            <w:tcW w:w="2355" w:type="dxa"/>
            <w:vAlign w:val="center"/>
          </w:tcPr>
          <w:p w:rsidR="00B52F13" w:rsidRPr="009C04F8" w:rsidRDefault="00B52F13" w:rsidP="00B52F13">
            <w:pPr>
              <w:pStyle w:val="Liste"/>
              <w:keepLines/>
              <w:tabs>
                <w:tab w:val="clear" w:pos="284"/>
                <w:tab w:val="left" w:pos="426"/>
              </w:tabs>
              <w:spacing w:before="0" w:after="0" w:line="276" w:lineRule="auto"/>
              <w:ind w:left="425" w:hanging="425"/>
              <w:cnfStyle w:val="000000010000" w:firstRow="0" w:lastRow="0" w:firstColumn="0" w:lastColumn="0" w:oddVBand="0" w:evenVBand="0" w:oddHBand="0" w:evenHBand="1" w:firstRowFirstColumn="0" w:firstRowLastColumn="0" w:lastRowFirstColumn="0" w:lastRowLastColumn="0"/>
              <w:rPr>
                <w:lang w:val="fr-FR"/>
              </w:rPr>
            </w:pPr>
            <w:r w:rsidRPr="009C04F8">
              <w:rPr>
                <w:lang w:val="fr-FR"/>
              </w:rPr>
              <w:t>Participer à l</w:t>
            </w:r>
            <w:r>
              <w:rPr>
                <w:lang w:val="fr-FR"/>
              </w:rPr>
              <w:t>a phase d</w:t>
            </w:r>
            <w:r w:rsidRPr="009C04F8">
              <w:rPr>
                <w:lang w:val="fr-FR"/>
              </w:rPr>
              <w:t xml:space="preserve">’analyse et rédiger des </w:t>
            </w:r>
            <w:r>
              <w:rPr>
                <w:lang w:val="fr-FR"/>
              </w:rPr>
              <w:t>spé</w:t>
            </w:r>
            <w:r w:rsidRPr="009C04F8">
              <w:rPr>
                <w:lang w:val="fr-FR"/>
              </w:rPr>
              <w:t>cifications fonctionnelles</w:t>
            </w:r>
          </w:p>
          <w:p w:rsidR="00163669" w:rsidRPr="00163669" w:rsidRDefault="00B52F13" w:rsidP="00B52F13">
            <w:pPr>
              <w:pStyle w:val="Liste"/>
              <w:keepLines/>
              <w:tabs>
                <w:tab w:val="clear" w:pos="284"/>
                <w:tab w:val="left" w:pos="426"/>
              </w:tabs>
              <w:spacing w:before="0" w:after="0" w:line="276" w:lineRule="auto"/>
              <w:ind w:left="425" w:hanging="425"/>
              <w:jc w:val="left"/>
              <w:cnfStyle w:val="000000010000" w:firstRow="0" w:lastRow="0" w:firstColumn="0" w:lastColumn="0" w:oddVBand="0" w:evenVBand="0" w:oddHBand="0" w:evenHBand="1" w:firstRowFirstColumn="0" w:firstRowLastColumn="0" w:lastRowFirstColumn="0" w:lastRowLastColumn="0"/>
              <w:rPr>
                <w:lang w:val="fr-FR"/>
              </w:rPr>
            </w:pPr>
            <w:r>
              <w:rPr>
                <w:lang w:val="fr-FR"/>
              </w:rPr>
              <w:t>Communication par mail sur les étapes d’avancement du projet</w:t>
            </w:r>
          </w:p>
        </w:tc>
        <w:tc>
          <w:tcPr>
            <w:tcW w:w="2618" w:type="dxa"/>
            <w:vAlign w:val="center"/>
          </w:tcPr>
          <w:p w:rsidR="00163669" w:rsidRPr="00CA0125" w:rsidRDefault="00B52F13" w:rsidP="00371FE2">
            <w:pPr>
              <w:spacing w:after="0"/>
              <w:ind w:left="113"/>
              <w:cnfStyle w:val="000000010000" w:firstRow="0" w:lastRow="0" w:firstColumn="0" w:lastColumn="0" w:oddVBand="0" w:evenVBand="0" w:oddHBand="0" w:evenHBand="1" w:firstRowFirstColumn="0" w:firstRowLastColumn="0" w:lastRowFirstColumn="0" w:lastRowLastColumn="0"/>
            </w:pPr>
            <w:r>
              <w:t>31/12/2016</w:t>
            </w:r>
          </w:p>
        </w:tc>
      </w:tr>
    </w:tbl>
    <w:p w:rsidR="00D37CA0" w:rsidRDefault="00D37CA0" w:rsidP="00D37CA0">
      <w:pPr>
        <w:rPr>
          <w:lang w:val="fr-FR"/>
        </w:rPr>
      </w:pPr>
    </w:p>
    <w:p w:rsidR="00D37CA0" w:rsidRPr="00D37CA0" w:rsidRDefault="00D37CA0" w:rsidP="00D37CA0">
      <w:pPr>
        <w:pStyle w:val="Titre2"/>
        <w:rPr>
          <w:lang w:val="fr-FR"/>
        </w:rPr>
      </w:pPr>
      <w:bookmarkStart w:id="21" w:name="_Toc424913256"/>
      <w:r w:rsidRPr="00D37CA0">
        <w:rPr>
          <w:lang w:val="fr-FR"/>
        </w:rPr>
        <w:t>Avenir professionnel</w:t>
      </w:r>
      <w:bookmarkEnd w:id="21"/>
    </w:p>
    <w:p w:rsidR="00D37CA0" w:rsidRPr="00163669" w:rsidRDefault="00D37CA0" w:rsidP="00D37CA0">
      <w:pPr>
        <w:rPr>
          <w:rStyle w:val="Emphaseple"/>
          <w:lang w:val="fr-FR"/>
        </w:rPr>
      </w:pPr>
      <w:r w:rsidRPr="001751C1">
        <w:rPr>
          <w:rStyle w:val="Emphaseple"/>
          <w:lang w:val="fr-FR"/>
        </w:rPr>
        <w:t xml:space="preserve">Quels sont vos souhaits d’évolution (transversale, verticale, salariale) et de mobilité (activité, géographique…) </w:t>
      </w:r>
      <w:r w:rsidRPr="00163669">
        <w:rPr>
          <w:rStyle w:val="Emphaseple"/>
          <w:lang w:val="fr-FR"/>
        </w:rPr>
        <w:t>? A quelle échéance ?</w:t>
      </w:r>
    </w:p>
    <w:p w:rsidR="00163669" w:rsidRPr="00163669" w:rsidRDefault="00163669" w:rsidP="00163669">
      <w:pPr>
        <w:rPr>
          <w:noProof/>
          <w:lang w:val="fr-FR"/>
        </w:rPr>
      </w:pPr>
      <w:r w:rsidRPr="00163669">
        <w:rPr>
          <w:noProof/>
          <w:lang w:val="fr-FR"/>
        </w:rPr>
        <w:t>Evolution : J’ai l’intention de poursuivre l’accroissement de mes compétences à un poste de développeur. Je n’envisage pas, à l’heure actuelle, de me diriger vers un poste de CdP.</w:t>
      </w:r>
    </w:p>
    <w:p w:rsidR="00163669" w:rsidRPr="00163669" w:rsidRDefault="00163669" w:rsidP="00163669">
      <w:pPr>
        <w:rPr>
          <w:noProof/>
          <w:lang w:val="fr-FR"/>
        </w:rPr>
      </w:pPr>
      <w:r w:rsidRPr="00163669">
        <w:rPr>
          <w:noProof/>
          <w:lang w:val="fr-FR"/>
        </w:rPr>
        <w:t>Ma rémunération n’a pas été revue depuis mon embauche en mai 2010. Depuis, je pense avoir démontré au travers de mes différentes missions mes capacités à fournir un travail de qualité, et avoir développé considérablement mon éventail de compétences techniques. Je sollicite donc</w:t>
      </w:r>
      <w:r w:rsidR="004655A6">
        <w:rPr>
          <w:noProof/>
          <w:lang w:val="fr-FR"/>
        </w:rPr>
        <w:t xml:space="preserve"> une revalorisation de mon salaire</w:t>
      </w:r>
      <w:r w:rsidRPr="00163669">
        <w:rPr>
          <w:noProof/>
          <w:lang w:val="fr-FR"/>
        </w:rPr>
        <w:t xml:space="preserve"> en fonction de ces éléments.</w:t>
      </w:r>
    </w:p>
    <w:p w:rsidR="00163669" w:rsidRPr="00163669" w:rsidRDefault="00163669" w:rsidP="00163669">
      <w:pPr>
        <w:rPr>
          <w:lang w:val="fr-FR"/>
        </w:rPr>
      </w:pPr>
      <w:r w:rsidRPr="00163669">
        <w:rPr>
          <w:noProof/>
          <w:lang w:val="fr-FR"/>
        </w:rPr>
        <w:t xml:space="preserve">Mobilité : Continuer à collaborer avec le </w:t>
      </w:r>
      <w:r w:rsidR="00C7226F">
        <w:rPr>
          <w:noProof/>
          <w:lang w:val="fr-FR"/>
        </w:rPr>
        <w:t>groupe CM-</w:t>
      </w:r>
      <w:r w:rsidRPr="00163669">
        <w:rPr>
          <w:noProof/>
          <w:lang w:val="fr-FR"/>
        </w:rPr>
        <w:t>CIC me conviendrait très bien. Un lieu de travail situé dans l’agglomération strasbourgeoise a, de loin, ma préférence.</w:t>
      </w:r>
      <w:r w:rsidR="00F93603">
        <w:rPr>
          <w:noProof/>
          <w:lang w:val="fr-FR"/>
        </w:rPr>
        <w:t xml:space="preserve"> </w:t>
      </w:r>
    </w:p>
    <w:p w:rsidR="00D37CA0" w:rsidRPr="00163669" w:rsidRDefault="00D37CA0" w:rsidP="00D37CA0">
      <w:pPr>
        <w:rPr>
          <w:rStyle w:val="Emphaseple"/>
          <w:lang w:val="fr-FR"/>
        </w:rPr>
      </w:pPr>
      <w:r w:rsidRPr="001751C1">
        <w:rPr>
          <w:rStyle w:val="Emphaseple"/>
          <w:lang w:val="fr-FR"/>
        </w:rPr>
        <w:lastRenderedPageBreak/>
        <w:t xml:space="preserve">Quelles sont les formations dont vous auriez éventuellement besoin pour progresser dans votre fonction ? </w:t>
      </w:r>
      <w:r w:rsidRPr="00163669">
        <w:rPr>
          <w:rStyle w:val="Emphaseple"/>
          <w:lang w:val="fr-FR"/>
        </w:rPr>
        <w:t>Objectif recherché ? Quelle échéance ?</w:t>
      </w:r>
    </w:p>
    <w:p w:rsidR="00163669" w:rsidRPr="00163669" w:rsidRDefault="00163669" w:rsidP="00163669">
      <w:pPr>
        <w:rPr>
          <w:noProof/>
          <w:lang w:val="fr-FR"/>
        </w:rPr>
      </w:pPr>
      <w:r w:rsidRPr="00163669">
        <w:rPr>
          <w:noProof/>
          <w:lang w:val="fr-FR"/>
        </w:rPr>
        <w:t>L’auto-formation me semble suffisante pour progresser dans ma fonction actuelle. L’obtention d’une certification en environnements et développements Windows C#. Net serait néanmoins utile pour valoriser mes acquis et ouvrir la voie vers d’autres projets.</w:t>
      </w:r>
    </w:p>
    <w:p w:rsidR="00D37CA0" w:rsidRPr="00D37CA0" w:rsidRDefault="00F93603" w:rsidP="00D37CA0">
      <w:pPr>
        <w:rPr>
          <w:lang w:val="fr-FR"/>
        </w:rPr>
      </w:pPr>
      <w:r>
        <w:rPr>
          <w:lang w:val="fr-FR"/>
        </w:rPr>
        <w:t xml:space="preserve">Devbooster étant une technologie interne au </w:t>
      </w:r>
      <w:r w:rsidR="00B52F13">
        <w:rPr>
          <w:lang w:val="fr-FR"/>
        </w:rPr>
        <w:t>groupe CM-</w:t>
      </w:r>
      <w:r>
        <w:rPr>
          <w:lang w:val="fr-FR"/>
        </w:rPr>
        <w:t xml:space="preserve">CIC, </w:t>
      </w:r>
      <w:r w:rsidR="00350376">
        <w:rPr>
          <w:lang w:val="fr-FR"/>
        </w:rPr>
        <w:t>toute compétence dans ce domaine n’est utile qu’au sein d’une mission pour l</w:t>
      </w:r>
      <w:r w:rsidR="004655A6">
        <w:rPr>
          <w:lang w:val="fr-FR"/>
        </w:rPr>
        <w:t xml:space="preserve">e </w:t>
      </w:r>
      <w:r w:rsidR="00B52F13">
        <w:rPr>
          <w:lang w:val="fr-FR"/>
        </w:rPr>
        <w:t>CM-</w:t>
      </w:r>
      <w:r w:rsidR="004655A6">
        <w:rPr>
          <w:lang w:val="fr-FR"/>
        </w:rPr>
        <w:t>CIC. Il me semble sage de planifier</w:t>
      </w:r>
      <w:r w:rsidR="00350376">
        <w:rPr>
          <w:lang w:val="fr-FR"/>
        </w:rPr>
        <w:t xml:space="preserve"> des formations</w:t>
      </w:r>
      <w:r w:rsidR="004655A6">
        <w:rPr>
          <w:lang w:val="fr-FR"/>
        </w:rPr>
        <w:t xml:space="preserve"> portant</w:t>
      </w:r>
      <w:r w:rsidR="00350376">
        <w:rPr>
          <w:lang w:val="fr-FR"/>
        </w:rPr>
        <w:t xml:space="preserve"> sur d’autres technologies </w:t>
      </w:r>
      <w:r w:rsidR="004655A6">
        <w:rPr>
          <w:lang w:val="fr-FR"/>
        </w:rPr>
        <w:t xml:space="preserve">de pointe, qui seraient </w:t>
      </w:r>
      <w:r w:rsidR="00350376">
        <w:rPr>
          <w:lang w:val="fr-FR"/>
        </w:rPr>
        <w:t>un bagage utile dans le futur.</w:t>
      </w:r>
    </w:p>
    <w:p w:rsidR="00D37CA0" w:rsidRPr="001751C1" w:rsidRDefault="00D37CA0" w:rsidP="00D37CA0">
      <w:pPr>
        <w:rPr>
          <w:rStyle w:val="Emphaseple"/>
          <w:lang w:val="fr-FR"/>
        </w:rPr>
      </w:pPr>
      <w:r w:rsidRPr="001751C1">
        <w:rPr>
          <w:rStyle w:val="Emphaseple"/>
          <w:lang w:val="fr-FR"/>
        </w:rPr>
        <w:t>Quels sont vos projets personnels pouvant avoir des conséquences sur votre activité professionnelle ?</w:t>
      </w:r>
    </w:p>
    <w:p w:rsidR="00D37CA0" w:rsidRDefault="00163669" w:rsidP="00D37CA0">
      <w:pPr>
        <w:rPr>
          <w:lang w:val="fr-FR"/>
        </w:rPr>
      </w:pPr>
      <w:r w:rsidRPr="00163669">
        <w:rPr>
          <w:noProof/>
          <w:lang w:val="fr-FR"/>
        </w:rPr>
        <w:t xml:space="preserve">Aucun de mes projets personnels actuels ne me semble de nature à avoir des conséquences sur mon activité professionnelle. Je n’envisage, par exemple, pas de déménager en dehors de Strasbourg, et je n’ai prévu ni voyages ni loisirs qui nécessiteraient de modifier mon planning. Etant désormais en couple avec un enfant, je peux être amené à solliciter, de façon très ponctuelle, une certaine flexibilité dans les horaires, sans que cela soit un impératif. </w:t>
      </w:r>
      <w:r w:rsidRPr="002C20B8">
        <w:rPr>
          <w:noProof/>
        </w:rPr>
        <w:t>La mission actuelle me permet amplement cette flexibilité.</w:t>
      </w:r>
    </w:p>
    <w:p w:rsidR="00D37CA0" w:rsidRPr="00D37CA0" w:rsidRDefault="00D37CA0" w:rsidP="00D37CA0">
      <w:pPr>
        <w:pStyle w:val="Titre1"/>
        <w:rPr>
          <w:lang w:val="fr-FR"/>
        </w:rPr>
      </w:pPr>
      <w:bookmarkStart w:id="22" w:name="_Toc424913257"/>
      <w:r w:rsidRPr="00D37CA0">
        <w:rPr>
          <w:lang w:val="fr-FR"/>
        </w:rPr>
        <w:lastRenderedPageBreak/>
        <w:t>Entretien</w:t>
      </w:r>
      <w:bookmarkEnd w:id="22"/>
    </w:p>
    <w:p w:rsidR="00D37CA0" w:rsidRDefault="00D37CA0" w:rsidP="00D37CA0">
      <w:pPr>
        <w:pStyle w:val="Titre2"/>
        <w:rPr>
          <w:lang w:val="fr-FR"/>
        </w:rPr>
      </w:pPr>
      <w:bookmarkStart w:id="23" w:name="_Toc424913258"/>
      <w:r w:rsidRPr="00D37CA0">
        <w:rPr>
          <w:lang w:val="fr-FR"/>
        </w:rPr>
        <w:t>Plan d’action personnel</w:t>
      </w:r>
      <w:bookmarkEnd w:id="23"/>
    </w:p>
    <w:tbl>
      <w:tblPr>
        <w:tblStyle w:val="Style1"/>
        <w:tblW w:w="5000" w:type="pct"/>
        <w:tblLook w:val="04A0" w:firstRow="1" w:lastRow="0" w:firstColumn="1" w:lastColumn="0" w:noHBand="0" w:noVBand="1"/>
      </w:tblPr>
      <w:tblGrid>
        <w:gridCol w:w="1836"/>
        <w:gridCol w:w="3669"/>
        <w:gridCol w:w="3783"/>
      </w:tblGrid>
      <w:tr w:rsidR="00D37CA0" w:rsidTr="00D37CA0">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867" w:type="dxa"/>
          </w:tcPr>
          <w:p w:rsidR="00D37CA0" w:rsidRPr="00D37CA0" w:rsidRDefault="00D37CA0" w:rsidP="00371FE2">
            <w:pPr>
              <w:spacing w:after="0"/>
              <w:ind w:left="113"/>
              <w:rPr>
                <w:caps/>
                <w:color w:val="auto"/>
              </w:rPr>
            </w:pPr>
          </w:p>
        </w:tc>
        <w:tc>
          <w:tcPr>
            <w:tcW w:w="3860" w:type="dxa"/>
          </w:tcPr>
          <w:p w:rsidR="00D37CA0" w:rsidRPr="00D37CA0" w:rsidRDefault="00D37CA0" w:rsidP="00371FE2">
            <w:pPr>
              <w:spacing w:after="0"/>
              <w:ind w:left="113"/>
              <w:cnfStyle w:val="100000000000" w:firstRow="1" w:lastRow="0" w:firstColumn="0" w:lastColumn="0" w:oddVBand="0" w:evenVBand="0" w:oddHBand="0" w:evenHBand="0" w:firstRowFirstColumn="0" w:firstRowLastColumn="0" w:lastRowFirstColumn="0" w:lastRowLastColumn="0"/>
              <w:rPr>
                <w:color w:val="auto"/>
              </w:rPr>
            </w:pPr>
            <w:r w:rsidRPr="00D37CA0">
              <w:rPr>
                <w:color w:val="auto"/>
              </w:rPr>
              <w:t>Appréciation du collaborateur</w:t>
            </w:r>
          </w:p>
        </w:tc>
        <w:tc>
          <w:tcPr>
            <w:tcW w:w="4029" w:type="dxa"/>
          </w:tcPr>
          <w:p w:rsidR="00D37CA0" w:rsidRPr="00D37CA0" w:rsidRDefault="00D37CA0" w:rsidP="00371FE2">
            <w:pPr>
              <w:spacing w:after="0"/>
              <w:ind w:left="113"/>
              <w:cnfStyle w:val="100000000000" w:firstRow="1" w:lastRow="0" w:firstColumn="0" w:lastColumn="0" w:oddVBand="0" w:evenVBand="0" w:oddHBand="0" w:evenHBand="0" w:firstRowFirstColumn="0" w:firstRowLastColumn="0" w:lastRowFirstColumn="0" w:lastRowLastColumn="0"/>
              <w:rPr>
                <w:color w:val="auto"/>
              </w:rPr>
            </w:pPr>
            <w:r w:rsidRPr="00D37CA0">
              <w:rPr>
                <w:color w:val="auto"/>
              </w:rPr>
              <w:t>Appréciation du responsable</w:t>
            </w:r>
          </w:p>
        </w:tc>
      </w:tr>
      <w:tr w:rsidR="00D37CA0" w:rsidRPr="00E70BAD" w:rsidTr="00D37CA0">
        <w:trPr>
          <w:cnfStyle w:val="000000100000" w:firstRow="0" w:lastRow="0" w:firstColumn="0" w:lastColumn="0" w:oddVBand="0" w:evenVBand="0" w:oddHBand="1" w:evenHBand="0" w:firstRowFirstColumn="0" w:firstRowLastColumn="0" w:lastRowFirstColumn="0" w:lastRowLastColumn="0"/>
          <w:trHeight w:val="2061"/>
        </w:trPr>
        <w:tc>
          <w:tcPr>
            <w:cnfStyle w:val="001000000000" w:firstRow="0" w:lastRow="0" w:firstColumn="1" w:lastColumn="0" w:oddVBand="0" w:evenVBand="0" w:oddHBand="0" w:evenHBand="0" w:firstRowFirstColumn="0" w:firstRowLastColumn="0" w:lastRowFirstColumn="0" w:lastRowLastColumn="0"/>
            <w:tcW w:w="1867" w:type="dxa"/>
            <w:vAlign w:val="center"/>
          </w:tcPr>
          <w:p w:rsidR="00D37CA0" w:rsidRPr="001E3737" w:rsidRDefault="00D37CA0" w:rsidP="001E3737">
            <w:pPr>
              <w:tabs>
                <w:tab w:val="left" w:pos="1362"/>
              </w:tabs>
              <w:spacing w:after="0" w:line="240" w:lineRule="auto"/>
              <w:ind w:left="113"/>
              <w:rPr>
                <w:b/>
                <w:caps/>
              </w:rPr>
            </w:pPr>
            <w:r w:rsidRPr="001E3737">
              <w:rPr>
                <w:b/>
                <w:caps/>
              </w:rPr>
              <w:t>+++</w:t>
            </w:r>
          </w:p>
          <w:p w:rsidR="00D37CA0" w:rsidRPr="001E3737" w:rsidRDefault="00D37CA0" w:rsidP="001E3737">
            <w:pPr>
              <w:tabs>
                <w:tab w:val="left" w:pos="1362"/>
              </w:tabs>
              <w:spacing w:after="0" w:line="240" w:lineRule="auto"/>
              <w:ind w:left="113"/>
              <w:rPr>
                <w:b/>
                <w:caps/>
              </w:rPr>
            </w:pPr>
            <w:r w:rsidRPr="001E3737">
              <w:rPr>
                <w:b/>
                <w:caps/>
              </w:rPr>
              <w:t>Points forts</w:t>
            </w:r>
          </w:p>
          <w:p w:rsidR="00D37CA0" w:rsidRPr="00D37CA0" w:rsidRDefault="00D37CA0" w:rsidP="001E3737">
            <w:pPr>
              <w:pStyle w:val="Prcisions"/>
              <w:ind w:left="113"/>
              <w:jc w:val="left"/>
              <w:rPr>
                <w:caps/>
              </w:rPr>
            </w:pPr>
            <w:r w:rsidRPr="001E3737">
              <w:rPr>
                <w:b/>
                <w:caps/>
              </w:rPr>
              <w:t>A conforter</w:t>
            </w:r>
          </w:p>
        </w:tc>
        <w:tc>
          <w:tcPr>
            <w:tcW w:w="3860" w:type="dxa"/>
          </w:tcPr>
          <w:p w:rsidR="00D37CA0" w:rsidRPr="00E90AAF" w:rsidRDefault="00E90AAF" w:rsidP="00E90AAF">
            <w:pPr>
              <w:pStyle w:val="Liste"/>
              <w:spacing w:after="0"/>
              <w:ind w:left="425" w:hanging="425"/>
              <w:cnfStyle w:val="000000100000" w:firstRow="0" w:lastRow="0" w:firstColumn="0" w:lastColumn="0" w:oddVBand="0" w:evenVBand="0" w:oddHBand="1" w:evenHBand="0" w:firstRowFirstColumn="0" w:firstRowLastColumn="0" w:lastRowFirstColumn="0" w:lastRowLastColumn="0"/>
              <w:rPr>
                <w:lang w:val="fr-FR"/>
              </w:rPr>
            </w:pPr>
            <w:r w:rsidRPr="00E90AAF">
              <w:rPr>
                <w:lang w:val="fr-FR"/>
              </w:rPr>
              <w:t>Bon travail en équipe ou en autonomie</w:t>
            </w:r>
          </w:p>
        </w:tc>
        <w:tc>
          <w:tcPr>
            <w:tcW w:w="4029" w:type="dxa"/>
          </w:tcPr>
          <w:p w:rsidR="00D37CA0" w:rsidRPr="00E90AAF" w:rsidRDefault="00E90AAF" w:rsidP="00E90AAF">
            <w:pPr>
              <w:pStyle w:val="Liste"/>
              <w:spacing w:after="0"/>
              <w:ind w:left="425" w:hanging="425"/>
              <w:cnfStyle w:val="000000100000" w:firstRow="0" w:lastRow="0" w:firstColumn="0" w:lastColumn="0" w:oddVBand="0" w:evenVBand="0" w:oddHBand="1" w:evenHBand="0" w:firstRowFirstColumn="0" w:firstRowLastColumn="0" w:lastRowFirstColumn="0" w:lastRowLastColumn="0"/>
              <w:rPr>
                <w:lang w:val="fr-FR"/>
              </w:rPr>
            </w:pPr>
            <w:r w:rsidRPr="00E90AAF">
              <w:rPr>
                <w:lang w:val="fr-FR"/>
              </w:rPr>
              <w:t>Allan sait gérer les projets qui lui sont confiés</w:t>
            </w:r>
            <w:r>
              <w:rPr>
                <w:lang w:val="fr-FR"/>
              </w:rPr>
              <w:t>. Il sait également trouver le bon interlocuteur pour débloquer les points</w:t>
            </w:r>
          </w:p>
        </w:tc>
      </w:tr>
      <w:tr w:rsidR="00D37CA0" w:rsidRPr="00E70BAD" w:rsidTr="00D37CA0">
        <w:trPr>
          <w:cnfStyle w:val="000000010000" w:firstRow="0" w:lastRow="0" w:firstColumn="0" w:lastColumn="0" w:oddVBand="0" w:evenVBand="0" w:oddHBand="0" w:evenHBand="1" w:firstRowFirstColumn="0" w:firstRowLastColumn="0" w:lastRowFirstColumn="0" w:lastRowLastColumn="0"/>
          <w:trHeight w:val="2061"/>
        </w:trPr>
        <w:tc>
          <w:tcPr>
            <w:cnfStyle w:val="001000000000" w:firstRow="0" w:lastRow="0" w:firstColumn="1" w:lastColumn="0" w:oddVBand="0" w:evenVBand="0" w:oddHBand="0" w:evenHBand="0" w:firstRowFirstColumn="0" w:firstRowLastColumn="0" w:lastRowFirstColumn="0" w:lastRowLastColumn="0"/>
            <w:tcW w:w="1867" w:type="dxa"/>
            <w:vAlign w:val="center"/>
          </w:tcPr>
          <w:p w:rsidR="00D37CA0" w:rsidRPr="00D62C66" w:rsidRDefault="00D37CA0" w:rsidP="00D37CA0">
            <w:pPr>
              <w:tabs>
                <w:tab w:val="left" w:pos="1362"/>
              </w:tabs>
              <w:spacing w:after="0"/>
              <w:ind w:left="113"/>
              <w:rPr>
                <w:b/>
                <w:caps/>
              </w:rPr>
            </w:pPr>
            <w:r w:rsidRPr="00D62C66">
              <w:rPr>
                <w:b/>
                <w:caps/>
              </w:rPr>
              <w:t>- - -</w:t>
            </w:r>
          </w:p>
          <w:p w:rsidR="00D37CA0" w:rsidRPr="001E3737" w:rsidRDefault="00D37CA0" w:rsidP="001E3737">
            <w:pPr>
              <w:tabs>
                <w:tab w:val="left" w:pos="1362"/>
              </w:tabs>
              <w:spacing w:after="0" w:line="276" w:lineRule="auto"/>
              <w:ind w:left="113"/>
              <w:rPr>
                <w:b/>
                <w:caps/>
              </w:rPr>
            </w:pPr>
            <w:r w:rsidRPr="001E3737">
              <w:rPr>
                <w:b/>
                <w:caps/>
              </w:rPr>
              <w:t>points faibles</w:t>
            </w:r>
          </w:p>
          <w:p w:rsidR="00D37CA0" w:rsidRPr="00D37CA0" w:rsidRDefault="00D37CA0" w:rsidP="001E3737">
            <w:pPr>
              <w:pStyle w:val="Prcisions"/>
              <w:spacing w:line="276" w:lineRule="auto"/>
              <w:ind w:left="113"/>
              <w:jc w:val="left"/>
              <w:rPr>
                <w:caps/>
              </w:rPr>
            </w:pPr>
            <w:r w:rsidRPr="001E3737">
              <w:rPr>
                <w:b/>
                <w:caps/>
              </w:rPr>
              <w:t>A améliorer</w:t>
            </w:r>
          </w:p>
        </w:tc>
        <w:tc>
          <w:tcPr>
            <w:tcW w:w="3860" w:type="dxa"/>
          </w:tcPr>
          <w:p w:rsidR="00D37CA0" w:rsidRPr="00E90AAF" w:rsidRDefault="00E90AAF" w:rsidP="00371FE2">
            <w:pPr>
              <w:pStyle w:val="Liste"/>
              <w:spacing w:after="0"/>
              <w:ind w:left="425" w:hanging="425"/>
              <w:cnfStyle w:val="000000010000" w:firstRow="0" w:lastRow="0" w:firstColumn="0" w:lastColumn="0" w:oddVBand="0" w:evenVBand="0" w:oddHBand="0" w:evenHBand="1" w:firstRowFirstColumn="0" w:firstRowLastColumn="0" w:lastRowFirstColumn="0" w:lastRowLastColumn="0"/>
            </w:pPr>
            <w:r>
              <w:t>Maîtrise fonctionnelle</w:t>
            </w:r>
          </w:p>
          <w:p w:rsidR="00D37CA0" w:rsidRPr="00E90AAF" w:rsidRDefault="00E90AAF" w:rsidP="00371FE2">
            <w:pPr>
              <w:pStyle w:val="Liste"/>
              <w:spacing w:after="0"/>
              <w:ind w:left="425" w:hanging="425"/>
              <w:cnfStyle w:val="000000010000" w:firstRow="0" w:lastRow="0" w:firstColumn="0" w:lastColumn="0" w:oddVBand="0" w:evenVBand="0" w:oddHBand="0" w:evenHBand="1" w:firstRowFirstColumn="0" w:firstRowLastColumn="0" w:lastRowFirstColumn="0" w:lastRowLastColumn="0"/>
            </w:pPr>
            <w:r>
              <w:t>Communication sur l’avancement</w:t>
            </w:r>
          </w:p>
        </w:tc>
        <w:tc>
          <w:tcPr>
            <w:tcW w:w="4029" w:type="dxa"/>
          </w:tcPr>
          <w:p w:rsidR="00D37CA0" w:rsidRPr="00E90AAF" w:rsidRDefault="00E90AAF" w:rsidP="00C7226F">
            <w:pPr>
              <w:pStyle w:val="Liste"/>
              <w:spacing w:after="0"/>
              <w:ind w:left="425" w:hanging="425"/>
              <w:cnfStyle w:val="000000010000" w:firstRow="0" w:lastRow="0" w:firstColumn="0" w:lastColumn="0" w:oddVBand="0" w:evenVBand="0" w:oddHBand="0" w:evenHBand="1" w:firstRowFirstColumn="0" w:firstRowLastColumn="0" w:lastRowFirstColumn="0" w:lastRowLastColumn="0"/>
              <w:rPr>
                <w:lang w:val="fr-FR"/>
              </w:rPr>
            </w:pPr>
            <w:r w:rsidRPr="00E90AAF">
              <w:rPr>
                <w:lang w:val="fr-FR"/>
              </w:rPr>
              <w:t xml:space="preserve">Pour l’instant Allan n’a pas eu l’occasion de travailler sur </w:t>
            </w:r>
            <w:r w:rsidR="00C7226F">
              <w:rPr>
                <w:lang w:val="fr-FR"/>
              </w:rPr>
              <w:t>des</w:t>
            </w:r>
            <w:r w:rsidRPr="00E90AAF">
              <w:rPr>
                <w:lang w:val="fr-FR"/>
              </w:rPr>
              <w:t xml:space="preserve"> projet</w:t>
            </w:r>
            <w:r w:rsidR="00C7226F">
              <w:rPr>
                <w:lang w:val="fr-FR"/>
              </w:rPr>
              <w:t>s</w:t>
            </w:r>
            <w:r w:rsidRPr="00E90AAF">
              <w:rPr>
                <w:lang w:val="fr-FR"/>
              </w:rPr>
              <w:t xml:space="preserve"> fonctionnel</w:t>
            </w:r>
            <w:r w:rsidR="00C7226F">
              <w:rPr>
                <w:lang w:val="fr-FR"/>
              </w:rPr>
              <w:t>s</w:t>
            </w:r>
            <w:r w:rsidRPr="00E90AAF">
              <w:rPr>
                <w:lang w:val="fr-FR"/>
              </w:rPr>
              <w:t xml:space="preserve">. </w:t>
            </w:r>
            <w:r>
              <w:rPr>
                <w:lang w:val="fr-FR"/>
              </w:rPr>
              <w:t>Je vais lui confier ce genre de projet à l’avenir.</w:t>
            </w:r>
          </w:p>
        </w:tc>
      </w:tr>
    </w:tbl>
    <w:p w:rsidR="00934146" w:rsidRDefault="00934146" w:rsidP="00D37CA0">
      <w:pPr>
        <w:rPr>
          <w:lang w:val="fr-FR"/>
        </w:rPr>
      </w:pPr>
    </w:p>
    <w:p w:rsidR="00934146" w:rsidRDefault="00934146">
      <w:pPr>
        <w:spacing w:line="259" w:lineRule="auto"/>
        <w:rPr>
          <w:lang w:val="fr-FR"/>
        </w:rPr>
      </w:pPr>
      <w:r>
        <w:rPr>
          <w:lang w:val="fr-FR"/>
        </w:rPr>
        <w:br w:type="page"/>
      </w:r>
    </w:p>
    <w:p w:rsidR="00D37CA0" w:rsidRDefault="00D37CA0" w:rsidP="00D37CA0">
      <w:pPr>
        <w:rPr>
          <w:lang w:val="fr-FR"/>
        </w:rPr>
      </w:pPr>
    </w:p>
    <w:p w:rsidR="00D37CA0" w:rsidRPr="00D37CA0" w:rsidRDefault="00D37CA0" w:rsidP="00D37CA0">
      <w:pPr>
        <w:pStyle w:val="Titre2"/>
        <w:rPr>
          <w:lang w:val="fr-FR"/>
        </w:rPr>
      </w:pPr>
      <w:bookmarkStart w:id="24" w:name="_Toc424913259"/>
      <w:r w:rsidRPr="00D37CA0">
        <w:rPr>
          <w:lang w:val="fr-FR"/>
        </w:rPr>
        <w:t>Compte-rendu de l’entretien</w:t>
      </w:r>
      <w:bookmarkEnd w:id="24"/>
    </w:p>
    <w:p w:rsidR="00956F28" w:rsidRDefault="00C7226F" w:rsidP="004466A6">
      <w:pPr>
        <w:jc w:val="both"/>
        <w:rPr>
          <w:lang w:val="fr-FR"/>
        </w:rPr>
      </w:pPr>
      <w:r>
        <w:rPr>
          <w:lang w:val="fr-FR"/>
        </w:rPr>
        <w:t>Au cours de l’entretien</w:t>
      </w:r>
      <w:r w:rsidR="00BF0E08">
        <w:rPr>
          <w:lang w:val="fr-FR"/>
        </w:rPr>
        <w:t xml:space="preserve">, Allan </w:t>
      </w:r>
      <w:r w:rsidR="00956F28">
        <w:rPr>
          <w:lang w:val="fr-FR"/>
        </w:rPr>
        <w:t>a présenté tout son parcours depuis son dernier entretien périodique fin 2011 jusqu’à aujourd’hui mars 2016. Cette période couvre sa mission à l’agence de Colmar, sa mission chez EID au sein de l’équipe 3R50 et sa mission actuelle au sein du CDS Actimage à Illkirch.</w:t>
      </w:r>
    </w:p>
    <w:p w:rsidR="00956F28" w:rsidRDefault="00956F28" w:rsidP="004466A6">
      <w:pPr>
        <w:jc w:val="both"/>
        <w:rPr>
          <w:lang w:val="fr-FR"/>
        </w:rPr>
      </w:pPr>
      <w:r>
        <w:rPr>
          <w:lang w:val="fr-FR"/>
        </w:rPr>
        <w:t xml:space="preserve">Il est globalement satisfait de travailler dans le contexte Euro-Information et au sein du CDS Actimage. </w:t>
      </w:r>
      <w:r w:rsidR="004466A6">
        <w:rPr>
          <w:lang w:val="fr-FR"/>
        </w:rPr>
        <w:t>Il</w:t>
      </w:r>
      <w:r>
        <w:rPr>
          <w:lang w:val="fr-FR"/>
        </w:rPr>
        <w:t xml:space="preserve"> envisage de continuer à s’améliorer dans son expert</w:t>
      </w:r>
      <w:r w:rsidR="004466A6">
        <w:rPr>
          <w:lang w:val="fr-FR"/>
        </w:rPr>
        <w:t>ise technique et à ce titre, je lui ai proposé de choisir et de passer une certification Microsoft.</w:t>
      </w:r>
    </w:p>
    <w:p w:rsidR="004466A6" w:rsidRDefault="004466A6" w:rsidP="004466A6">
      <w:pPr>
        <w:jc w:val="both"/>
        <w:rPr>
          <w:lang w:val="fr-FR"/>
        </w:rPr>
      </w:pPr>
      <w:r>
        <w:rPr>
          <w:lang w:val="fr-FR"/>
        </w:rPr>
        <w:t>Allan est un bon élément qui s’investi dans son travail pour respecter ses engagements en terme de charge et de délais. Les projets qui lui ont été confiés depuis son arrivée au sein du CDS Actimage se sont bien déroulés. Je lui ai demandé de continuer sur cette lancée et je vais dorénavant lui confier plus de projets fonctionnels.</w:t>
      </w:r>
      <w:r w:rsidR="00934146">
        <w:rPr>
          <w:lang w:val="fr-FR"/>
        </w:rPr>
        <w:t xml:space="preserve"> Il sait travailler en autonomie et en équipe et il a su s’intégrer sans difficulté</w:t>
      </w:r>
      <w:r w:rsidR="00613566">
        <w:rPr>
          <w:lang w:val="fr-FR"/>
        </w:rPr>
        <w:t>s</w:t>
      </w:r>
      <w:bookmarkStart w:id="25" w:name="_GoBack"/>
      <w:bookmarkEnd w:id="25"/>
      <w:r w:rsidR="00934146">
        <w:rPr>
          <w:lang w:val="fr-FR"/>
        </w:rPr>
        <w:t>.</w:t>
      </w:r>
    </w:p>
    <w:p w:rsidR="004466A6" w:rsidRDefault="004466A6" w:rsidP="004466A6">
      <w:pPr>
        <w:jc w:val="both"/>
        <w:rPr>
          <w:lang w:val="fr-FR"/>
        </w:rPr>
      </w:pPr>
      <w:r>
        <w:rPr>
          <w:lang w:val="fr-FR"/>
        </w:rPr>
        <w:t>Etant donné</w:t>
      </w:r>
      <w:r w:rsidR="00934146">
        <w:rPr>
          <w:lang w:val="fr-FR"/>
        </w:rPr>
        <w:t xml:space="preserve"> le bon déroulement de sa mission et je suis d’accord pour une revalorisation de son salaire. </w:t>
      </w:r>
      <w:r w:rsidR="00E316A5">
        <w:rPr>
          <w:lang w:val="fr-FR"/>
        </w:rPr>
        <w:t>Je propose que son salaire soit réévalué à 32.</w:t>
      </w:r>
      <w:r w:rsidR="00E70BAD">
        <w:rPr>
          <w:lang w:val="fr-FR"/>
        </w:rPr>
        <w:t>5</w:t>
      </w:r>
      <w:r w:rsidR="00E316A5">
        <w:rPr>
          <w:lang w:val="fr-FR"/>
        </w:rPr>
        <w:t>00 euros bruts.</w:t>
      </w:r>
    </w:p>
    <w:p w:rsidR="00D37CA0" w:rsidRPr="00D37CA0" w:rsidRDefault="00D37CA0" w:rsidP="00D37CA0">
      <w:pPr>
        <w:pStyle w:val="Titre2"/>
        <w:rPr>
          <w:lang w:val="fr-FR"/>
        </w:rPr>
      </w:pPr>
      <w:bookmarkStart w:id="26" w:name="_Toc424913260"/>
      <w:r w:rsidRPr="00D37CA0">
        <w:rPr>
          <w:lang w:val="fr-FR"/>
        </w:rPr>
        <w:t>Ordre de mission</w:t>
      </w:r>
      <w:bookmarkEnd w:id="26"/>
    </w:p>
    <w:p w:rsidR="00D37CA0" w:rsidRDefault="00D37CA0" w:rsidP="00D37CA0">
      <w:pPr>
        <w:rPr>
          <w:lang w:val="fr-FR"/>
        </w:rPr>
      </w:pPr>
      <w:r w:rsidRPr="00D37CA0">
        <w:rPr>
          <w:lang w:val="fr-FR"/>
        </w:rPr>
        <w:t>Indiquez ici (collaborateur et responsable) les éléments à intégrer dans l’ordre de mission, ou annexez le fichier.</w:t>
      </w:r>
    </w:p>
    <w:p w:rsidR="00C741A8" w:rsidRPr="00D37CA0" w:rsidRDefault="00C741A8" w:rsidP="00D37CA0">
      <w:pPr>
        <w:rPr>
          <w:lang w:val="fr-FR"/>
        </w:rPr>
      </w:pPr>
    </w:p>
    <w:p w:rsidR="00D37CA0" w:rsidRPr="00C741A8" w:rsidRDefault="00C741A8" w:rsidP="00C741A8">
      <w:pPr>
        <w:rPr>
          <w:lang w:val="fr-FR"/>
        </w:rPr>
      </w:pPr>
      <w:r w:rsidRPr="00C741A8">
        <w:rPr>
          <w:lang w:val="fr-FR"/>
        </w:rPr>
        <w:t>Ingénieur d’étude C#</w:t>
      </w:r>
    </w:p>
    <w:p w:rsidR="00C741A8" w:rsidRDefault="00C741A8" w:rsidP="00C741A8">
      <w:pPr>
        <w:rPr>
          <w:lang w:val="fr-FR"/>
        </w:rPr>
      </w:pPr>
      <w:r w:rsidRPr="00C741A8">
        <w:rPr>
          <w:lang w:val="fr-FR"/>
        </w:rPr>
        <w:t xml:space="preserve">Participation à toutes les phases de développement d'un projet EI Telecom. </w:t>
      </w:r>
    </w:p>
    <w:p w:rsidR="00C741A8" w:rsidRPr="00C741A8" w:rsidRDefault="00C741A8" w:rsidP="00C741A8">
      <w:pPr>
        <w:pStyle w:val="Paragraphedeliste"/>
        <w:numPr>
          <w:ilvl w:val="0"/>
          <w:numId w:val="18"/>
        </w:numPr>
        <w:rPr>
          <w:lang w:val="fr-FR"/>
        </w:rPr>
      </w:pPr>
      <w:r w:rsidRPr="00C741A8">
        <w:rPr>
          <w:lang w:val="fr-FR"/>
        </w:rPr>
        <w:t>Analyse de l'expression de besoins du client</w:t>
      </w:r>
    </w:p>
    <w:p w:rsidR="00C741A8" w:rsidRPr="00C741A8" w:rsidRDefault="00C741A8" w:rsidP="00C741A8">
      <w:pPr>
        <w:pStyle w:val="Paragraphedeliste"/>
        <w:numPr>
          <w:ilvl w:val="0"/>
          <w:numId w:val="18"/>
        </w:numPr>
        <w:rPr>
          <w:lang w:val="fr-FR"/>
        </w:rPr>
      </w:pPr>
      <w:r w:rsidRPr="00C741A8">
        <w:rPr>
          <w:lang w:val="fr-FR"/>
        </w:rPr>
        <w:t>Rédaction des spécifications fonctionnelles et techniques</w:t>
      </w:r>
    </w:p>
    <w:p w:rsidR="00C741A8" w:rsidRPr="00C741A8" w:rsidRDefault="00C741A8" w:rsidP="00C741A8">
      <w:pPr>
        <w:pStyle w:val="Paragraphedeliste"/>
        <w:numPr>
          <w:ilvl w:val="0"/>
          <w:numId w:val="18"/>
        </w:numPr>
        <w:rPr>
          <w:lang w:val="fr-FR"/>
        </w:rPr>
      </w:pPr>
      <w:r w:rsidRPr="00C741A8">
        <w:rPr>
          <w:lang w:val="fr-FR"/>
        </w:rPr>
        <w:t>Réalisation de l’application</w:t>
      </w:r>
    </w:p>
    <w:p w:rsidR="00C741A8" w:rsidRDefault="00C741A8" w:rsidP="00C741A8">
      <w:pPr>
        <w:pStyle w:val="Paragraphedeliste"/>
        <w:numPr>
          <w:ilvl w:val="0"/>
          <w:numId w:val="18"/>
        </w:numPr>
        <w:rPr>
          <w:lang w:val="fr-FR"/>
        </w:rPr>
      </w:pPr>
      <w:r>
        <w:rPr>
          <w:lang w:val="fr-FR"/>
        </w:rPr>
        <w:t>L</w:t>
      </w:r>
      <w:r w:rsidRPr="00C741A8">
        <w:rPr>
          <w:lang w:val="fr-FR"/>
        </w:rPr>
        <w:t xml:space="preserve">ivraison en </w:t>
      </w:r>
      <w:r>
        <w:rPr>
          <w:lang w:val="fr-FR"/>
        </w:rPr>
        <w:t>environnement de test et de recette</w:t>
      </w:r>
    </w:p>
    <w:p w:rsidR="00C741A8" w:rsidRDefault="00C741A8" w:rsidP="00C741A8">
      <w:pPr>
        <w:pStyle w:val="Paragraphedeliste"/>
        <w:numPr>
          <w:ilvl w:val="0"/>
          <w:numId w:val="18"/>
        </w:numPr>
        <w:rPr>
          <w:lang w:val="fr-FR"/>
        </w:rPr>
      </w:pPr>
      <w:r w:rsidRPr="00C741A8">
        <w:rPr>
          <w:lang w:val="fr-FR"/>
        </w:rPr>
        <w:t xml:space="preserve">Tests unitaires, tests d'intégration et de non régression, </w:t>
      </w:r>
    </w:p>
    <w:p w:rsidR="00C741A8" w:rsidRPr="00C741A8" w:rsidRDefault="00C741A8" w:rsidP="00C741A8">
      <w:pPr>
        <w:pStyle w:val="Paragraphedeliste"/>
        <w:numPr>
          <w:ilvl w:val="0"/>
          <w:numId w:val="18"/>
        </w:numPr>
        <w:rPr>
          <w:lang w:val="fr-FR"/>
        </w:rPr>
      </w:pPr>
      <w:r>
        <w:rPr>
          <w:lang w:val="fr-FR"/>
        </w:rPr>
        <w:t>Participation à la phase de qualification et correction des anomalies remontées</w:t>
      </w:r>
    </w:p>
    <w:p w:rsidR="00D37CA0" w:rsidRPr="00D37CA0" w:rsidRDefault="00D37CA0" w:rsidP="00D37CA0">
      <w:pPr>
        <w:rPr>
          <w:lang w:val="fr-FR"/>
        </w:rPr>
      </w:pPr>
    </w:p>
    <w:p w:rsidR="00D37CA0" w:rsidRDefault="00D37CA0" w:rsidP="00D37CA0">
      <w:pPr>
        <w:pStyle w:val="Titre1"/>
        <w:rPr>
          <w:lang w:val="fr-FR"/>
        </w:rPr>
      </w:pPr>
      <w:bookmarkStart w:id="27" w:name="_Toc424913261"/>
      <w:r w:rsidRPr="00D37CA0">
        <w:rPr>
          <w:lang w:val="fr-FR"/>
        </w:rPr>
        <w:lastRenderedPageBreak/>
        <w:t>Validation</w:t>
      </w:r>
      <w:bookmarkEnd w:id="27"/>
    </w:p>
    <w:tbl>
      <w:tblPr>
        <w:tblStyle w:val="Actimage2"/>
        <w:tblW w:w="0" w:type="auto"/>
        <w:tblLook w:val="0480" w:firstRow="0" w:lastRow="0" w:firstColumn="1" w:lastColumn="0" w:noHBand="0" w:noVBand="1"/>
      </w:tblPr>
      <w:tblGrid>
        <w:gridCol w:w="2495"/>
        <w:gridCol w:w="2126"/>
        <w:gridCol w:w="4591"/>
      </w:tblGrid>
      <w:tr w:rsidR="00D37CA0" w:rsidRPr="00D37CA0" w:rsidTr="00D37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rsidR="00D37CA0" w:rsidRPr="00D37CA0" w:rsidRDefault="00D37CA0" w:rsidP="00371FE2">
            <w:pPr>
              <w:spacing w:before="40" w:after="40"/>
              <w:ind w:left="113"/>
              <w:rPr>
                <w:caps/>
                <w:color w:val="FFFFFF"/>
              </w:rPr>
            </w:pPr>
            <w:r w:rsidRPr="00D37CA0">
              <w:rPr>
                <w:caps/>
                <w:color w:val="FFFFFF"/>
              </w:rPr>
              <w:t>Date de l’entretien</w:t>
            </w:r>
          </w:p>
        </w:tc>
        <w:tc>
          <w:tcPr>
            <w:tcW w:w="6717" w:type="dxa"/>
            <w:gridSpan w:val="2"/>
          </w:tcPr>
          <w:p w:rsidR="00D37CA0" w:rsidRPr="00D37CA0" w:rsidRDefault="00E90AAF" w:rsidP="00E90AAF">
            <w:pPr>
              <w:spacing w:before="40" w:after="40"/>
              <w:ind w:left="113"/>
              <w:cnfStyle w:val="000000100000" w:firstRow="0" w:lastRow="0" w:firstColumn="0" w:lastColumn="0" w:oddVBand="0" w:evenVBand="0" w:oddHBand="1" w:evenHBand="0" w:firstRowFirstColumn="0" w:firstRowLastColumn="0" w:lastRowFirstColumn="0" w:lastRowLastColumn="0"/>
            </w:pPr>
            <w:r w:rsidRPr="00E90AAF">
              <w:t>10/03/2016</w:t>
            </w:r>
          </w:p>
        </w:tc>
      </w:tr>
      <w:tr w:rsidR="00D37CA0" w:rsidRPr="009C04F8" w:rsidTr="00D37C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rsidR="00D37CA0" w:rsidRPr="00D37CA0" w:rsidRDefault="00D37CA0" w:rsidP="00371FE2">
            <w:pPr>
              <w:spacing w:before="40" w:after="40"/>
              <w:ind w:left="113"/>
              <w:rPr>
                <w:caps/>
                <w:color w:val="FFFFFF"/>
              </w:rPr>
            </w:pPr>
            <w:r w:rsidRPr="00D37CA0">
              <w:rPr>
                <w:caps/>
                <w:color w:val="FFFFFF"/>
              </w:rPr>
              <w:t>Période couverte</w:t>
            </w:r>
          </w:p>
        </w:tc>
        <w:tc>
          <w:tcPr>
            <w:tcW w:w="6717" w:type="dxa"/>
            <w:gridSpan w:val="2"/>
          </w:tcPr>
          <w:p w:rsidR="00D37CA0" w:rsidRPr="001751C1" w:rsidRDefault="00D37CA0" w:rsidP="00E90AAF">
            <w:pPr>
              <w:spacing w:before="40" w:after="40"/>
              <w:ind w:left="113"/>
              <w:cnfStyle w:val="000000010000" w:firstRow="0" w:lastRow="0" w:firstColumn="0" w:lastColumn="0" w:oddVBand="0" w:evenVBand="0" w:oddHBand="0" w:evenHBand="1" w:firstRowFirstColumn="0" w:firstRowLastColumn="0" w:lastRowFirstColumn="0" w:lastRowLastColumn="0"/>
              <w:rPr>
                <w:lang w:val="fr-FR"/>
              </w:rPr>
            </w:pPr>
            <w:r w:rsidRPr="001751C1">
              <w:rPr>
                <w:lang w:val="fr-FR"/>
              </w:rPr>
              <w:t xml:space="preserve">De </w:t>
            </w:r>
            <w:r w:rsidR="00E90AAF">
              <w:rPr>
                <w:lang w:val="fr-FR"/>
              </w:rPr>
              <w:t xml:space="preserve">10/2011 </w:t>
            </w:r>
            <w:r w:rsidRPr="001751C1">
              <w:rPr>
                <w:lang w:val="fr-FR"/>
              </w:rPr>
              <w:t xml:space="preserve">à </w:t>
            </w:r>
            <w:r w:rsidR="00E90AAF">
              <w:rPr>
                <w:lang w:val="fr-FR"/>
              </w:rPr>
              <w:t>03/2016</w:t>
            </w:r>
          </w:p>
        </w:tc>
      </w:tr>
      <w:tr w:rsidR="00D37CA0" w:rsidRPr="00D37CA0" w:rsidTr="00D37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gridSpan w:val="2"/>
          </w:tcPr>
          <w:p w:rsidR="00D37CA0" w:rsidRPr="00D37CA0" w:rsidRDefault="00D37CA0" w:rsidP="00371FE2">
            <w:pPr>
              <w:spacing w:before="40" w:after="40"/>
              <w:ind w:left="113"/>
              <w:rPr>
                <w:caps/>
                <w:color w:val="FFFFFF"/>
              </w:rPr>
            </w:pPr>
            <w:r w:rsidRPr="00D37CA0">
              <w:rPr>
                <w:caps/>
              </w:rPr>
              <w:t>Collaborateur</w:t>
            </w:r>
          </w:p>
        </w:tc>
        <w:tc>
          <w:tcPr>
            <w:tcW w:w="4591" w:type="dxa"/>
            <w:shd w:val="clear" w:color="auto" w:fill="A6A6A6"/>
          </w:tcPr>
          <w:p w:rsidR="00D37CA0" w:rsidRPr="00D37CA0" w:rsidRDefault="001E3737" w:rsidP="00371FE2">
            <w:pPr>
              <w:spacing w:before="40" w:after="40"/>
              <w:ind w:left="113"/>
              <w:cnfStyle w:val="000000100000" w:firstRow="0" w:lastRow="0" w:firstColumn="0" w:lastColumn="0" w:oddVBand="0" w:evenVBand="0" w:oddHBand="1" w:evenHBand="0" w:firstRowFirstColumn="0" w:firstRowLastColumn="0" w:lastRowFirstColumn="0" w:lastRowLastColumn="0"/>
              <w:rPr>
                <w:b/>
                <w:color w:val="FFFFFF"/>
              </w:rPr>
            </w:pPr>
            <w:r w:rsidRPr="00D37CA0">
              <w:rPr>
                <w:b/>
                <w:color w:val="FFFFFF"/>
              </w:rPr>
              <w:t>RESPONSABLE</w:t>
            </w:r>
          </w:p>
        </w:tc>
      </w:tr>
      <w:tr w:rsidR="00D37CA0" w:rsidRPr="00D37CA0" w:rsidTr="00D37CA0">
        <w:trPr>
          <w:cnfStyle w:val="000000010000" w:firstRow="0" w:lastRow="0" w:firstColumn="0" w:lastColumn="0" w:oddVBand="0" w:evenVBand="0" w:oddHBand="0" w:evenHBand="1" w:firstRowFirstColumn="0" w:firstRowLastColumn="0" w:lastRowFirstColumn="0" w:lastRowLastColumn="0"/>
          <w:trHeight w:val="4074"/>
        </w:trPr>
        <w:tc>
          <w:tcPr>
            <w:cnfStyle w:val="001000000000" w:firstRow="0" w:lastRow="0" w:firstColumn="1" w:lastColumn="0" w:oddVBand="0" w:evenVBand="0" w:oddHBand="0" w:evenHBand="0" w:firstRowFirstColumn="0" w:firstRowLastColumn="0" w:lastRowFirstColumn="0" w:lastRowLastColumn="0"/>
            <w:tcW w:w="4621" w:type="dxa"/>
            <w:gridSpan w:val="2"/>
            <w:tcBorders>
              <w:top w:val="single" w:sz="4" w:space="0" w:color="FFFFFF" w:themeColor="background1"/>
            </w:tcBorders>
            <w:shd w:val="clear" w:color="auto" w:fill="E6E6E6"/>
          </w:tcPr>
          <w:p w:rsidR="00D37CA0" w:rsidRPr="001751C1" w:rsidRDefault="00772A56" w:rsidP="00371FE2">
            <w:pPr>
              <w:spacing w:before="40" w:after="40"/>
              <w:ind w:left="113"/>
              <w:jc w:val="center"/>
              <w:rPr>
                <w:b w:val="0"/>
                <w:caps/>
                <w:color w:val="auto"/>
                <w:lang w:val="fr-FR"/>
              </w:rPr>
            </w:pPr>
            <w:r w:rsidRPr="001751C1">
              <w:rPr>
                <w:color w:val="auto"/>
                <w:lang w:val="fr-FR"/>
              </w:rPr>
              <w:t>Nom / Prénom :</w:t>
            </w:r>
            <w:r w:rsidRPr="001751C1">
              <w:rPr>
                <w:b w:val="0"/>
                <w:color w:val="auto"/>
                <w:lang w:val="fr-FR"/>
              </w:rPr>
              <w:t xml:space="preserve"> </w:t>
            </w:r>
            <w:r w:rsidR="00E90AAF">
              <w:rPr>
                <w:b w:val="0"/>
                <w:color w:val="auto"/>
                <w:lang w:val="fr-FR"/>
              </w:rPr>
              <w:t>DESBONNETS Allan</w:t>
            </w:r>
          </w:p>
          <w:p w:rsidR="00D37CA0" w:rsidRPr="001751C1" w:rsidRDefault="00772A56" w:rsidP="00371FE2">
            <w:pPr>
              <w:spacing w:before="40" w:after="40"/>
              <w:ind w:left="113"/>
              <w:jc w:val="center"/>
              <w:rPr>
                <w:b w:val="0"/>
                <w:caps/>
                <w:color w:val="auto"/>
                <w:lang w:val="fr-FR"/>
              </w:rPr>
            </w:pPr>
            <w:r w:rsidRPr="001751C1">
              <w:rPr>
                <w:color w:val="auto"/>
                <w:lang w:val="fr-FR"/>
              </w:rPr>
              <w:t>Rôle / Fonction :</w:t>
            </w:r>
            <w:r w:rsidRPr="001751C1">
              <w:rPr>
                <w:b w:val="0"/>
                <w:color w:val="auto"/>
                <w:lang w:val="fr-FR"/>
              </w:rPr>
              <w:t xml:space="preserve"> </w:t>
            </w:r>
            <w:r w:rsidR="00E90AAF">
              <w:rPr>
                <w:b w:val="0"/>
                <w:color w:val="auto"/>
                <w:lang w:val="fr-FR"/>
              </w:rPr>
              <w:t>Ingénieur d’étude</w:t>
            </w:r>
          </w:p>
          <w:p w:rsidR="00D37CA0" w:rsidRPr="001751C1" w:rsidRDefault="00772A56" w:rsidP="00371FE2">
            <w:pPr>
              <w:spacing w:before="40" w:after="40"/>
              <w:ind w:left="113"/>
              <w:jc w:val="center"/>
              <w:rPr>
                <w:b w:val="0"/>
                <w:caps/>
                <w:color w:val="auto"/>
                <w:lang w:val="fr-FR"/>
              </w:rPr>
            </w:pPr>
            <w:r w:rsidRPr="001751C1">
              <w:rPr>
                <w:color w:val="auto"/>
                <w:lang w:val="fr-FR"/>
              </w:rPr>
              <w:t>Chez Actimage Depuis :</w:t>
            </w:r>
            <w:r w:rsidRPr="001751C1">
              <w:rPr>
                <w:b w:val="0"/>
                <w:color w:val="auto"/>
                <w:lang w:val="fr-FR"/>
              </w:rPr>
              <w:t xml:space="preserve"> </w:t>
            </w:r>
            <w:r w:rsidR="00E90AAF">
              <w:rPr>
                <w:b w:val="0"/>
                <w:color w:val="auto"/>
                <w:lang w:val="fr-FR"/>
              </w:rPr>
              <w:t>05/2010</w:t>
            </w:r>
          </w:p>
          <w:p w:rsidR="00D37CA0" w:rsidRPr="001751C1" w:rsidRDefault="00772A56" w:rsidP="00371FE2">
            <w:pPr>
              <w:spacing w:before="40" w:after="40"/>
              <w:ind w:left="113"/>
              <w:jc w:val="center"/>
              <w:rPr>
                <w:b w:val="0"/>
                <w:caps/>
                <w:color w:val="auto"/>
                <w:lang w:val="fr-FR"/>
              </w:rPr>
            </w:pPr>
            <w:r w:rsidRPr="001751C1">
              <w:rPr>
                <w:color w:val="auto"/>
                <w:lang w:val="fr-FR"/>
              </w:rPr>
              <w:t>Ancienneté :</w:t>
            </w:r>
            <w:r w:rsidRPr="001751C1">
              <w:rPr>
                <w:b w:val="0"/>
                <w:color w:val="auto"/>
                <w:lang w:val="fr-FR"/>
              </w:rPr>
              <w:t xml:space="preserve"> </w:t>
            </w:r>
            <w:r w:rsidR="00E90AAF">
              <w:rPr>
                <w:b w:val="0"/>
                <w:color w:val="auto"/>
                <w:lang w:val="fr-FR"/>
              </w:rPr>
              <w:t>6</w:t>
            </w:r>
            <w:r w:rsidRPr="001751C1">
              <w:rPr>
                <w:b w:val="0"/>
                <w:color w:val="auto"/>
                <w:lang w:val="fr-FR"/>
              </w:rPr>
              <w:t xml:space="preserve"> Années</w:t>
            </w:r>
          </w:p>
          <w:p w:rsidR="00D37CA0" w:rsidRPr="001751C1" w:rsidRDefault="00772A56" w:rsidP="00371FE2">
            <w:pPr>
              <w:spacing w:before="40" w:after="40"/>
              <w:ind w:left="113"/>
              <w:jc w:val="center"/>
              <w:rPr>
                <w:caps/>
                <w:color w:val="auto"/>
                <w:lang w:val="fr-FR"/>
              </w:rPr>
            </w:pPr>
            <w:r w:rsidRPr="001751C1">
              <w:rPr>
                <w:color w:val="auto"/>
                <w:lang w:val="fr-FR"/>
              </w:rPr>
              <w:t>Signature Après Compte-Rendu :</w:t>
            </w:r>
          </w:p>
          <w:p w:rsidR="00D37CA0" w:rsidRPr="001751C1" w:rsidRDefault="00D37CA0" w:rsidP="00371FE2">
            <w:pPr>
              <w:spacing w:before="40" w:after="40"/>
              <w:ind w:left="113"/>
              <w:jc w:val="center"/>
              <w:rPr>
                <w:b w:val="0"/>
                <w:caps/>
                <w:color w:val="auto"/>
                <w:lang w:val="fr-FR"/>
              </w:rPr>
            </w:pPr>
          </w:p>
        </w:tc>
        <w:tc>
          <w:tcPr>
            <w:tcW w:w="4591" w:type="dxa"/>
          </w:tcPr>
          <w:p w:rsidR="00D37CA0" w:rsidRPr="001751C1" w:rsidRDefault="00772A56" w:rsidP="00371FE2">
            <w:pPr>
              <w:spacing w:before="40" w:after="40"/>
              <w:ind w:left="113"/>
              <w:jc w:val="center"/>
              <w:cnfStyle w:val="000000010000" w:firstRow="0" w:lastRow="0" w:firstColumn="0" w:lastColumn="0" w:oddVBand="0" w:evenVBand="0" w:oddHBand="0" w:evenHBand="1" w:firstRowFirstColumn="0" w:firstRowLastColumn="0" w:lastRowFirstColumn="0" w:lastRowLastColumn="0"/>
              <w:rPr>
                <w:caps/>
                <w:lang w:val="fr-FR"/>
              </w:rPr>
            </w:pPr>
            <w:r w:rsidRPr="001751C1">
              <w:rPr>
                <w:b/>
                <w:lang w:val="fr-FR"/>
              </w:rPr>
              <w:t xml:space="preserve">Nom / Prénom : </w:t>
            </w:r>
            <w:r w:rsidR="00E90AAF">
              <w:rPr>
                <w:lang w:val="fr-FR"/>
              </w:rPr>
              <w:t>MATTER Sébastien</w:t>
            </w:r>
          </w:p>
          <w:p w:rsidR="00D37CA0" w:rsidRPr="001751C1" w:rsidRDefault="00772A56" w:rsidP="00371FE2">
            <w:pPr>
              <w:spacing w:before="40" w:after="40"/>
              <w:ind w:left="113"/>
              <w:jc w:val="center"/>
              <w:cnfStyle w:val="000000010000" w:firstRow="0" w:lastRow="0" w:firstColumn="0" w:lastColumn="0" w:oddVBand="0" w:evenVBand="0" w:oddHBand="0" w:evenHBand="1" w:firstRowFirstColumn="0" w:firstRowLastColumn="0" w:lastRowFirstColumn="0" w:lastRowLastColumn="0"/>
              <w:rPr>
                <w:b/>
                <w:caps/>
                <w:lang w:val="fr-FR"/>
              </w:rPr>
            </w:pPr>
            <w:r w:rsidRPr="001751C1">
              <w:rPr>
                <w:b/>
                <w:lang w:val="fr-FR"/>
              </w:rPr>
              <w:t xml:space="preserve">Rôle / Fonction : </w:t>
            </w:r>
            <w:r w:rsidR="00E90AAF">
              <w:rPr>
                <w:lang w:val="fr-FR"/>
              </w:rPr>
              <w:t>Responsable CDS</w:t>
            </w:r>
          </w:p>
          <w:p w:rsidR="00D37CA0" w:rsidRPr="001751C1" w:rsidRDefault="00D37CA0" w:rsidP="00371FE2">
            <w:pPr>
              <w:spacing w:before="40" w:after="40"/>
              <w:ind w:left="113"/>
              <w:jc w:val="center"/>
              <w:cnfStyle w:val="000000010000" w:firstRow="0" w:lastRow="0" w:firstColumn="0" w:lastColumn="0" w:oddVBand="0" w:evenVBand="0" w:oddHBand="0" w:evenHBand="1" w:firstRowFirstColumn="0" w:firstRowLastColumn="0" w:lastRowFirstColumn="0" w:lastRowLastColumn="0"/>
              <w:rPr>
                <w:b/>
                <w:caps/>
                <w:lang w:val="fr-FR"/>
              </w:rPr>
            </w:pPr>
          </w:p>
          <w:p w:rsidR="00D37CA0" w:rsidRPr="001751C1" w:rsidRDefault="00D37CA0" w:rsidP="00371FE2">
            <w:pPr>
              <w:spacing w:before="40" w:after="40"/>
              <w:ind w:left="113"/>
              <w:jc w:val="center"/>
              <w:cnfStyle w:val="000000010000" w:firstRow="0" w:lastRow="0" w:firstColumn="0" w:lastColumn="0" w:oddVBand="0" w:evenVBand="0" w:oddHBand="0" w:evenHBand="1" w:firstRowFirstColumn="0" w:firstRowLastColumn="0" w:lastRowFirstColumn="0" w:lastRowLastColumn="0"/>
              <w:rPr>
                <w:b/>
                <w:caps/>
                <w:lang w:val="fr-FR"/>
              </w:rPr>
            </w:pPr>
          </w:p>
          <w:p w:rsidR="00D37CA0" w:rsidRPr="00D37CA0" w:rsidRDefault="00772A56" w:rsidP="00371FE2">
            <w:pPr>
              <w:spacing w:before="40" w:after="40"/>
              <w:ind w:left="113"/>
              <w:jc w:val="center"/>
              <w:cnfStyle w:val="000000010000" w:firstRow="0" w:lastRow="0" w:firstColumn="0" w:lastColumn="0" w:oddVBand="0" w:evenVBand="0" w:oddHBand="0" w:evenHBand="1" w:firstRowFirstColumn="0" w:firstRowLastColumn="0" w:lastRowFirstColumn="0" w:lastRowLastColumn="0"/>
              <w:rPr>
                <w:b/>
              </w:rPr>
            </w:pPr>
            <w:r w:rsidRPr="00D37CA0">
              <w:rPr>
                <w:b/>
              </w:rPr>
              <w:t>Signature Après Validation :</w:t>
            </w:r>
          </w:p>
        </w:tc>
      </w:tr>
    </w:tbl>
    <w:p w:rsidR="00D37CA0" w:rsidRPr="00D37CA0" w:rsidRDefault="00D37CA0" w:rsidP="00D37CA0">
      <w:pPr>
        <w:rPr>
          <w:lang w:val="fr-FR"/>
        </w:rPr>
      </w:pPr>
    </w:p>
    <w:sectPr w:rsidR="00D37CA0" w:rsidRPr="00D37CA0" w:rsidSect="00246466">
      <w:headerReference w:type="default" r:id="rId16"/>
      <w:footerReference w:type="default" r:id="rId17"/>
      <w:pgSz w:w="11906" w:h="16838"/>
      <w:pgMar w:top="1702" w:right="1417" w:bottom="1843" w:left="1417" w:header="708" w:footer="725"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39A" w:rsidRDefault="00DD039A" w:rsidP="00D15EB0">
      <w:r>
        <w:separator/>
      </w:r>
    </w:p>
    <w:p w:rsidR="00DD039A" w:rsidRDefault="00DD039A"/>
  </w:endnote>
  <w:endnote w:type="continuationSeparator" w:id="0">
    <w:p w:rsidR="00DD039A" w:rsidRDefault="00DD039A" w:rsidP="00D15EB0">
      <w:r>
        <w:continuationSeparator/>
      </w:r>
    </w:p>
    <w:p w:rsidR="00DD039A" w:rsidRDefault="00DD03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DejaVu Sans Condensed"/>
    <w:charset w:val="00"/>
    <w:family w:val="swiss"/>
    <w:pitch w:val="variable"/>
    <w:sig w:usb0="E00002EF" w:usb1="4000205B" w:usb2="00000028" w:usb3="00000000" w:csb0="0000019F" w:csb1="00000000"/>
  </w:font>
  <w:font w:name="Kaushan Script">
    <w:charset w:val="00"/>
    <w:family w:val="script"/>
    <w:pitch w:val="variable"/>
    <w:sig w:usb0="A00000BF" w:usb1="5000005B" w:usb2="00000000" w:usb3="00000000" w:csb0="00000093" w:csb1="00000000"/>
  </w:font>
  <w:font w:name="Oswald">
    <w:charset w:val="00"/>
    <w:family w:val="auto"/>
    <w:pitch w:val="variable"/>
    <w:sig w:usb0="A00000EF" w:usb1="4000004B" w:usb2="00000000" w:usb3="00000000" w:csb0="00000093" w:csb1="00000000"/>
  </w:font>
  <w:font w:name="Yesteryear">
    <w:charset w:val="00"/>
    <w:family w:val="script"/>
    <w:pitch w:val="variable"/>
    <w:sig w:usb0="A00000EF" w:usb1="4000004A" w:usb2="00000000" w:usb3="00000000" w:csb0="00000093"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FE2" w:rsidRPr="00945BDE" w:rsidRDefault="00371FE2" w:rsidP="00D15EB0">
    <w:pPr>
      <w:pStyle w:val="Pieddepage"/>
      <w:rPr>
        <w:lang w:val="fr-FR"/>
      </w:rPr>
    </w:pPr>
    <w:r w:rsidRPr="00945BDE">
      <w:rPr>
        <w:lang w:val="fr-FR"/>
      </w:rPr>
      <w:t>Actimage 201</w:t>
    </w:r>
    <w:r w:rsidR="00E70BAD">
      <w:rPr>
        <w:lang w:val="fr-FR"/>
      </w:rPr>
      <w:t>6</w:t>
    </w:r>
    <w:r w:rsidRPr="00945BDE">
      <w:rPr>
        <w:lang w:val="fr-FR"/>
      </w:rPr>
      <w:tab/>
      <w:t xml:space="preserve">Page </w:t>
    </w:r>
    <w:r w:rsidRPr="00C1124A">
      <w:fldChar w:fldCharType="begin"/>
    </w:r>
    <w:r w:rsidRPr="00945BDE">
      <w:rPr>
        <w:lang w:val="fr-FR"/>
      </w:rPr>
      <w:instrText>PAGE  \* Arabic  \* MERGEFORMAT</w:instrText>
    </w:r>
    <w:r w:rsidRPr="00C1124A">
      <w:fldChar w:fldCharType="separate"/>
    </w:r>
    <w:r w:rsidR="00613566">
      <w:rPr>
        <w:noProof/>
        <w:lang w:val="fr-FR"/>
      </w:rPr>
      <w:t>19</w:t>
    </w:r>
    <w:r w:rsidRPr="00C1124A">
      <w:fldChar w:fldCharType="end"/>
    </w:r>
    <w:r w:rsidRPr="00945BDE">
      <w:rPr>
        <w:lang w:val="fr-FR"/>
      </w:rPr>
      <w:t>/</w:t>
    </w:r>
    <w:r>
      <w:fldChar w:fldCharType="begin"/>
    </w:r>
    <w:r w:rsidRPr="00F87983">
      <w:rPr>
        <w:lang w:val="fr-FR"/>
      </w:rPr>
      <w:instrText>NUMPAGES  \* Arabic  \* MERGEFORMAT</w:instrText>
    </w:r>
    <w:r>
      <w:fldChar w:fldCharType="separate"/>
    </w:r>
    <w:r w:rsidR="00613566">
      <w:rPr>
        <w:noProof/>
        <w:lang w:val="fr-FR"/>
      </w:rPr>
      <w:t>19</w:t>
    </w:r>
    <w:r>
      <w:rPr>
        <w:noProof/>
        <w:lang w:val="fr-FR"/>
      </w:rPr>
      <w:fldChar w:fldCharType="end"/>
    </w:r>
  </w:p>
  <w:p w:rsidR="00371FE2" w:rsidRPr="00C73845" w:rsidRDefault="00371FE2" w:rsidP="00F3198A">
    <w:pPr>
      <w:pStyle w:val="Pieddepage"/>
      <w:rPr>
        <w:lang w:val="fr-FR"/>
      </w:rPr>
    </w:pPr>
    <w:r w:rsidRPr="00945BDE">
      <w:rPr>
        <w:lang w:val="fr-FR"/>
      </w:rPr>
      <w:t>Confidentiel</w:t>
    </w:r>
    <w:r w:rsidRPr="00945BDE">
      <w:rPr>
        <w:lang w:val="fr-FR"/>
      </w:rPr>
      <w:tab/>
    </w:r>
    <w:r>
      <w:rPr>
        <w:lang w:val="fr-FR"/>
      </w:rPr>
      <w:t>Entretien de développement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39A" w:rsidRDefault="00DD039A" w:rsidP="00D15EB0">
      <w:r>
        <w:separator/>
      </w:r>
    </w:p>
    <w:p w:rsidR="00DD039A" w:rsidRDefault="00DD039A"/>
  </w:footnote>
  <w:footnote w:type="continuationSeparator" w:id="0">
    <w:p w:rsidR="00DD039A" w:rsidRDefault="00DD039A" w:rsidP="00D15EB0">
      <w:r>
        <w:continuationSeparator/>
      </w:r>
    </w:p>
    <w:p w:rsidR="00DD039A" w:rsidRDefault="00DD039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FE2" w:rsidRPr="00640C3A" w:rsidRDefault="00371FE2" w:rsidP="009E6B17">
    <w:pPr>
      <w:pStyle w:val="En-tteTitre"/>
      <w:rPr>
        <w:lang w:val="fr-FR"/>
      </w:rPr>
    </w:pPr>
    <w:r w:rsidRPr="00640C3A">
      <w:rPr>
        <w:noProof/>
        <w:lang w:val="fr-FR" w:eastAsia="fr-FR"/>
      </w:rPr>
      <w:drawing>
        <wp:anchor distT="0" distB="0" distL="114300" distR="114300" simplePos="0" relativeHeight="251658240" behindDoc="1" locked="0" layoutInCell="1" allowOverlap="1">
          <wp:simplePos x="0" y="0"/>
          <wp:positionH relativeFrom="margin">
            <wp:posOffset>4396105</wp:posOffset>
          </wp:positionH>
          <wp:positionV relativeFrom="paragraph">
            <wp:posOffset>45720</wp:posOffset>
          </wp:positionV>
          <wp:extent cx="1800225" cy="300990"/>
          <wp:effectExtent l="0" t="0" r="9525" b="3810"/>
          <wp:wrapTight wrapText="bothSides">
            <wp:wrapPolygon edited="0">
              <wp:start x="3886" y="0"/>
              <wp:lineTo x="0" y="4101"/>
              <wp:lineTo x="0" y="19139"/>
              <wp:lineTo x="10057" y="20506"/>
              <wp:lineTo x="12114" y="20506"/>
              <wp:lineTo x="21486" y="20506"/>
              <wp:lineTo x="21486" y="2734"/>
              <wp:lineTo x="5486" y="0"/>
              <wp:lineTo x="3886"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LogoAct"/>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00225" cy="300990"/>
                  </a:xfrm>
                  <a:prstGeom prst="rect">
                    <a:avLst/>
                  </a:prstGeom>
                  <a:noFill/>
                </pic:spPr>
              </pic:pic>
            </a:graphicData>
          </a:graphic>
        </wp:anchor>
      </w:drawing>
    </w:r>
    <w:r w:rsidRPr="00640C3A">
      <w:rPr>
        <w:lang w:val="fr-FR"/>
      </w:rPr>
      <w:t>IDP – Allan DESBONNETS</w:t>
    </w:r>
  </w:p>
  <w:p w:rsidR="00371FE2" w:rsidRPr="009E6B17" w:rsidRDefault="006301CC" w:rsidP="009E6B17">
    <w:pPr>
      <w:pStyle w:val="En-tte"/>
      <w:rPr>
        <w:lang w:val="fr-FR"/>
      </w:rPr>
    </w:pPr>
    <w:r>
      <w:rPr>
        <w:lang w:val="fr-FR"/>
      </w:rPr>
      <w:t>04</w:t>
    </w:r>
    <w:r w:rsidR="00371FE2" w:rsidRPr="00640C3A">
      <w:rPr>
        <w:lang w:val="fr-FR"/>
      </w:rPr>
      <w:t>/</w:t>
    </w:r>
    <w:r>
      <w:rPr>
        <w:lang w:val="fr-FR"/>
      </w:rPr>
      <w:t>02</w:t>
    </w:r>
    <w:r w:rsidR="00371FE2" w:rsidRPr="00640C3A">
      <w:rPr>
        <w:lang w:val="fr-FR"/>
      </w:rPr>
      <w:t>/2016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84.75pt;height:121.5pt" o:bullet="t">
        <v:imagedata r:id="rId1" o:title="flechebleu"/>
      </v:shape>
    </w:pict>
  </w:numPicBullet>
  <w:numPicBullet w:numPicBulletId="1">
    <w:pict>
      <v:shape id="_x0000_i1039" type="#_x0000_t75" style="width:84.75pt;height:121.5pt" o:bullet="t">
        <v:imagedata r:id="rId2" o:title="fleche"/>
      </v:shape>
    </w:pict>
  </w:numPicBullet>
  <w:numPicBullet w:numPicBulletId="2">
    <w:pict>
      <v:shape id="_x0000_i1040" type="#_x0000_t75" style="width:84.75pt;height:121.5pt" o:bullet="t">
        <v:imagedata r:id="rId3" o:title="flechegrise"/>
      </v:shape>
    </w:pict>
  </w:numPicBullet>
  <w:numPicBullet w:numPicBulletId="3">
    <w:pict>
      <v:shape id="_x0000_i1041" type="#_x0000_t75" style="width:84.75pt;height:121.5pt" o:bullet="t">
        <v:imagedata r:id="rId4" o:title="flechecontour"/>
      </v:shape>
    </w:pict>
  </w:numPicBullet>
  <w:abstractNum w:abstractNumId="0" w15:restartNumberingAfterBreak="0">
    <w:nsid w:val="FFFFFF80"/>
    <w:multiLevelType w:val="singleLevel"/>
    <w:tmpl w:val="7D82831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2DFCA01A"/>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053A3590"/>
    <w:multiLevelType w:val="multilevel"/>
    <w:tmpl w:val="2BFC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B1816"/>
    <w:multiLevelType w:val="hybridMultilevel"/>
    <w:tmpl w:val="693C8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110033"/>
    <w:multiLevelType w:val="hybridMultilevel"/>
    <w:tmpl w:val="A32429CA"/>
    <w:lvl w:ilvl="0" w:tplc="E8AEF2AE">
      <w:start w:val="1"/>
      <w:numFmt w:val="decimal"/>
      <w:lvlText w:val="%1."/>
      <w:lvlJc w:val="left"/>
      <w:pPr>
        <w:ind w:left="720" w:hanging="360"/>
      </w:pPr>
      <w:rPr>
        <w:rFonts w:hint="default"/>
        <w:color w:val="FF562E"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461AC5"/>
    <w:multiLevelType w:val="multilevel"/>
    <w:tmpl w:val="3F868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C84C32"/>
    <w:multiLevelType w:val="hybridMultilevel"/>
    <w:tmpl w:val="A40AAD22"/>
    <w:lvl w:ilvl="0" w:tplc="301AE174">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B3612E"/>
    <w:multiLevelType w:val="multilevel"/>
    <w:tmpl w:val="84AAE7C8"/>
    <w:lvl w:ilvl="0">
      <w:start w:val="1"/>
      <w:numFmt w:val="bullet"/>
      <w:pStyle w:val="Paragraphedeliste"/>
      <w:lvlText w:val=""/>
      <w:lvlPicBulletId w:val="1"/>
      <w:lvlJc w:val="left"/>
      <w:pPr>
        <w:ind w:left="360" w:hanging="360"/>
      </w:pPr>
      <w:rPr>
        <w:rFonts w:ascii="Symbol" w:hAnsi="Symbol" w:hint="default"/>
        <w:color w:val="auto"/>
      </w:rPr>
    </w:lvl>
    <w:lvl w:ilvl="1">
      <w:start w:val="1"/>
      <w:numFmt w:val="bullet"/>
      <w:lvlText w:val=""/>
      <w:lvlPicBulletId w:val="0"/>
      <w:lvlJc w:val="left"/>
      <w:pPr>
        <w:ind w:left="720" w:hanging="360"/>
      </w:pPr>
      <w:rPr>
        <w:rFonts w:ascii="Symbol" w:hAnsi="Symbol" w:hint="default"/>
        <w:color w:val="auto"/>
      </w:rPr>
    </w:lvl>
    <w:lvl w:ilvl="2">
      <w:start w:val="1"/>
      <w:numFmt w:val="bullet"/>
      <w:lvlText w:val=""/>
      <w:lvlPicBulletId w:val="2"/>
      <w:lvlJc w:val="left"/>
      <w:pPr>
        <w:ind w:left="1080" w:hanging="360"/>
      </w:pPr>
      <w:rPr>
        <w:rFonts w:ascii="Symbol" w:hAnsi="Symbol" w:hint="default"/>
        <w:color w:val="auto"/>
      </w:rPr>
    </w:lvl>
    <w:lvl w:ilvl="3">
      <w:start w:val="1"/>
      <w:numFmt w:val="bullet"/>
      <w:lvlText w:val=""/>
      <w:lvlPicBulletId w:val="3"/>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3141629"/>
    <w:multiLevelType w:val="multilevel"/>
    <w:tmpl w:val="16D68A10"/>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8F34F0"/>
    <w:multiLevelType w:val="multilevel"/>
    <w:tmpl w:val="89E46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427C1F"/>
    <w:multiLevelType w:val="multilevel"/>
    <w:tmpl w:val="8C702C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D17768"/>
    <w:multiLevelType w:val="hybridMultilevel"/>
    <w:tmpl w:val="A2F4181E"/>
    <w:lvl w:ilvl="0" w:tplc="F1E80D58">
      <w:start w:val="1"/>
      <w:numFmt w:val="decimal"/>
      <w:lvlText w:val="1.%1."/>
      <w:lvlJc w:val="left"/>
      <w:pPr>
        <w:ind w:left="502" w:hanging="360"/>
      </w:pPr>
      <w:rPr>
        <w:rFonts w:hint="default"/>
        <w:color w:val="001E31" w:themeColor="text2" w:themeShade="BF"/>
      </w:rPr>
    </w:lvl>
    <w:lvl w:ilvl="1" w:tplc="7E9221AC" w:tentative="1">
      <w:start w:val="1"/>
      <w:numFmt w:val="lowerLetter"/>
      <w:lvlText w:val="%2."/>
      <w:lvlJc w:val="left"/>
      <w:pPr>
        <w:ind w:left="1440" w:hanging="360"/>
      </w:pPr>
    </w:lvl>
    <w:lvl w:ilvl="2" w:tplc="CF7658FA" w:tentative="1">
      <w:start w:val="1"/>
      <w:numFmt w:val="lowerRoman"/>
      <w:lvlText w:val="%3."/>
      <w:lvlJc w:val="right"/>
      <w:pPr>
        <w:ind w:left="2160" w:hanging="180"/>
      </w:pPr>
    </w:lvl>
    <w:lvl w:ilvl="3" w:tplc="5AF85D90" w:tentative="1">
      <w:start w:val="1"/>
      <w:numFmt w:val="decimal"/>
      <w:lvlText w:val="%4."/>
      <w:lvlJc w:val="left"/>
      <w:pPr>
        <w:ind w:left="2880" w:hanging="360"/>
      </w:pPr>
    </w:lvl>
    <w:lvl w:ilvl="4" w:tplc="5E64A80A"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12" w15:restartNumberingAfterBreak="0">
    <w:nsid w:val="54186DC8"/>
    <w:multiLevelType w:val="hybridMultilevel"/>
    <w:tmpl w:val="D15688FA"/>
    <w:lvl w:ilvl="0" w:tplc="DE8A0642">
      <w:start w:val="1"/>
      <w:numFmt w:val="bullet"/>
      <w:lvlText w:val=""/>
      <w:lvlJc w:val="left"/>
      <w:pPr>
        <w:ind w:left="1429" w:hanging="360"/>
      </w:pPr>
      <w:rPr>
        <w:rFonts w:ascii="Symbol" w:hAnsi="Symbol" w:hint="default"/>
      </w:rPr>
    </w:lvl>
    <w:lvl w:ilvl="1" w:tplc="644891DC" w:tentative="1">
      <w:start w:val="1"/>
      <w:numFmt w:val="bullet"/>
      <w:lvlText w:val="o"/>
      <w:lvlJc w:val="left"/>
      <w:pPr>
        <w:ind w:left="2149" w:hanging="360"/>
      </w:pPr>
      <w:rPr>
        <w:rFonts w:ascii="Courier New" w:hAnsi="Courier New" w:cs="Courier New" w:hint="default"/>
      </w:rPr>
    </w:lvl>
    <w:lvl w:ilvl="2" w:tplc="1ED66D72" w:tentative="1">
      <w:start w:val="1"/>
      <w:numFmt w:val="bullet"/>
      <w:lvlText w:val=""/>
      <w:lvlJc w:val="left"/>
      <w:pPr>
        <w:ind w:left="2869" w:hanging="360"/>
      </w:pPr>
      <w:rPr>
        <w:rFonts w:ascii="Wingdings" w:hAnsi="Wingdings" w:hint="default"/>
      </w:rPr>
    </w:lvl>
    <w:lvl w:ilvl="3" w:tplc="514660D8" w:tentative="1">
      <w:start w:val="1"/>
      <w:numFmt w:val="bullet"/>
      <w:lvlText w:val=""/>
      <w:lvlJc w:val="left"/>
      <w:pPr>
        <w:ind w:left="3589" w:hanging="360"/>
      </w:pPr>
      <w:rPr>
        <w:rFonts w:ascii="Symbol" w:hAnsi="Symbol" w:hint="default"/>
      </w:rPr>
    </w:lvl>
    <w:lvl w:ilvl="4" w:tplc="D16A492E" w:tentative="1">
      <w:start w:val="1"/>
      <w:numFmt w:val="bullet"/>
      <w:lvlText w:val="o"/>
      <w:lvlJc w:val="left"/>
      <w:pPr>
        <w:ind w:left="4309" w:hanging="360"/>
      </w:pPr>
      <w:rPr>
        <w:rFonts w:ascii="Courier New" w:hAnsi="Courier New" w:cs="Courier New" w:hint="default"/>
      </w:rPr>
    </w:lvl>
    <w:lvl w:ilvl="5" w:tplc="D888922E" w:tentative="1">
      <w:start w:val="1"/>
      <w:numFmt w:val="bullet"/>
      <w:lvlText w:val=""/>
      <w:lvlJc w:val="left"/>
      <w:pPr>
        <w:ind w:left="5029" w:hanging="360"/>
      </w:pPr>
      <w:rPr>
        <w:rFonts w:ascii="Wingdings" w:hAnsi="Wingdings" w:hint="default"/>
      </w:rPr>
    </w:lvl>
    <w:lvl w:ilvl="6" w:tplc="77127182" w:tentative="1">
      <w:start w:val="1"/>
      <w:numFmt w:val="bullet"/>
      <w:lvlText w:val=""/>
      <w:lvlJc w:val="left"/>
      <w:pPr>
        <w:ind w:left="5749" w:hanging="360"/>
      </w:pPr>
      <w:rPr>
        <w:rFonts w:ascii="Symbol" w:hAnsi="Symbol" w:hint="default"/>
      </w:rPr>
    </w:lvl>
    <w:lvl w:ilvl="7" w:tplc="ECDAE5DC" w:tentative="1">
      <w:start w:val="1"/>
      <w:numFmt w:val="bullet"/>
      <w:lvlText w:val="o"/>
      <w:lvlJc w:val="left"/>
      <w:pPr>
        <w:ind w:left="6469" w:hanging="360"/>
      </w:pPr>
      <w:rPr>
        <w:rFonts w:ascii="Courier New" w:hAnsi="Courier New" w:cs="Courier New" w:hint="default"/>
      </w:rPr>
    </w:lvl>
    <w:lvl w:ilvl="8" w:tplc="B96ACCFE" w:tentative="1">
      <w:start w:val="1"/>
      <w:numFmt w:val="bullet"/>
      <w:lvlText w:val=""/>
      <w:lvlJc w:val="left"/>
      <w:pPr>
        <w:ind w:left="7189" w:hanging="360"/>
      </w:pPr>
      <w:rPr>
        <w:rFonts w:ascii="Wingdings" w:hAnsi="Wingdings" w:hint="default"/>
      </w:rPr>
    </w:lvl>
  </w:abstractNum>
  <w:abstractNum w:abstractNumId="13" w15:restartNumberingAfterBreak="0">
    <w:nsid w:val="57A81A6B"/>
    <w:multiLevelType w:val="multilevel"/>
    <w:tmpl w:val="AD04EB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F24368C"/>
    <w:multiLevelType w:val="hybridMultilevel"/>
    <w:tmpl w:val="A6B29DDA"/>
    <w:lvl w:ilvl="0" w:tplc="040C0001">
      <w:start w:val="1"/>
      <w:numFmt w:val="decimal"/>
      <w:lvlText w:val="1.%1."/>
      <w:lvlJc w:val="left"/>
      <w:pPr>
        <w:ind w:left="720" w:hanging="360"/>
      </w:pPr>
      <w:rPr>
        <w:rFonts w:hint="default"/>
        <w:color w:val="001E31" w:themeColor="text2" w:themeShade="BF"/>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15" w15:restartNumberingAfterBreak="0">
    <w:nsid w:val="6A980820"/>
    <w:multiLevelType w:val="hybridMultilevel"/>
    <w:tmpl w:val="86863416"/>
    <w:lvl w:ilvl="0" w:tplc="3E5A7FBC">
      <w:start w:val="1"/>
      <w:numFmt w:val="bullet"/>
      <w:lvlText w:val=""/>
      <w:lvlJc w:val="left"/>
      <w:pPr>
        <w:ind w:left="720" w:hanging="360"/>
      </w:pPr>
      <w:rPr>
        <w:rFonts w:ascii="Symbol" w:eastAsia="Calibri" w:hAnsi="Symbol" w:cs="Times New Roman" w:hint="default"/>
      </w:rPr>
    </w:lvl>
    <w:lvl w:ilvl="1" w:tplc="D06E9952" w:tentative="1">
      <w:start w:val="1"/>
      <w:numFmt w:val="bullet"/>
      <w:lvlText w:val="o"/>
      <w:lvlJc w:val="left"/>
      <w:pPr>
        <w:ind w:left="1440" w:hanging="360"/>
      </w:pPr>
      <w:rPr>
        <w:rFonts w:ascii="Courier New" w:hAnsi="Courier New" w:cs="Courier New" w:hint="default"/>
      </w:rPr>
    </w:lvl>
    <w:lvl w:ilvl="2" w:tplc="66A8C7F4" w:tentative="1">
      <w:start w:val="1"/>
      <w:numFmt w:val="bullet"/>
      <w:lvlText w:val=""/>
      <w:lvlJc w:val="left"/>
      <w:pPr>
        <w:ind w:left="2160" w:hanging="360"/>
      </w:pPr>
      <w:rPr>
        <w:rFonts w:ascii="Wingdings" w:hAnsi="Wingdings" w:hint="default"/>
      </w:rPr>
    </w:lvl>
    <w:lvl w:ilvl="3" w:tplc="5FD260FC" w:tentative="1">
      <w:start w:val="1"/>
      <w:numFmt w:val="bullet"/>
      <w:lvlText w:val=""/>
      <w:lvlJc w:val="left"/>
      <w:pPr>
        <w:ind w:left="2880" w:hanging="360"/>
      </w:pPr>
      <w:rPr>
        <w:rFonts w:ascii="Symbol" w:hAnsi="Symbol" w:hint="default"/>
      </w:rPr>
    </w:lvl>
    <w:lvl w:ilvl="4" w:tplc="3EE8D294" w:tentative="1">
      <w:start w:val="1"/>
      <w:numFmt w:val="bullet"/>
      <w:lvlText w:val="o"/>
      <w:lvlJc w:val="left"/>
      <w:pPr>
        <w:ind w:left="3600" w:hanging="360"/>
      </w:pPr>
      <w:rPr>
        <w:rFonts w:ascii="Courier New" w:hAnsi="Courier New" w:cs="Courier New" w:hint="default"/>
      </w:rPr>
    </w:lvl>
    <w:lvl w:ilvl="5" w:tplc="0ECC0378" w:tentative="1">
      <w:start w:val="1"/>
      <w:numFmt w:val="bullet"/>
      <w:lvlText w:val=""/>
      <w:lvlJc w:val="left"/>
      <w:pPr>
        <w:ind w:left="4320" w:hanging="360"/>
      </w:pPr>
      <w:rPr>
        <w:rFonts w:ascii="Wingdings" w:hAnsi="Wingdings" w:hint="default"/>
      </w:rPr>
    </w:lvl>
    <w:lvl w:ilvl="6" w:tplc="5A04CA8C" w:tentative="1">
      <w:start w:val="1"/>
      <w:numFmt w:val="bullet"/>
      <w:lvlText w:val=""/>
      <w:lvlJc w:val="left"/>
      <w:pPr>
        <w:ind w:left="5040" w:hanging="360"/>
      </w:pPr>
      <w:rPr>
        <w:rFonts w:ascii="Symbol" w:hAnsi="Symbol" w:hint="default"/>
      </w:rPr>
    </w:lvl>
    <w:lvl w:ilvl="7" w:tplc="E4984F4A" w:tentative="1">
      <w:start w:val="1"/>
      <w:numFmt w:val="bullet"/>
      <w:lvlText w:val="o"/>
      <w:lvlJc w:val="left"/>
      <w:pPr>
        <w:ind w:left="5760" w:hanging="360"/>
      </w:pPr>
      <w:rPr>
        <w:rFonts w:ascii="Courier New" w:hAnsi="Courier New" w:cs="Courier New" w:hint="default"/>
      </w:rPr>
    </w:lvl>
    <w:lvl w:ilvl="8" w:tplc="41804036" w:tentative="1">
      <w:start w:val="1"/>
      <w:numFmt w:val="bullet"/>
      <w:lvlText w:val=""/>
      <w:lvlJc w:val="left"/>
      <w:pPr>
        <w:ind w:left="6480" w:hanging="360"/>
      </w:pPr>
      <w:rPr>
        <w:rFonts w:ascii="Wingdings" w:hAnsi="Wingdings" w:hint="default"/>
      </w:rPr>
    </w:lvl>
  </w:abstractNum>
  <w:abstractNum w:abstractNumId="16" w15:restartNumberingAfterBreak="0">
    <w:nsid w:val="72BD03E4"/>
    <w:multiLevelType w:val="multilevel"/>
    <w:tmpl w:val="6B168B3A"/>
    <w:lvl w:ilvl="0">
      <w:start w:val="1"/>
      <w:numFmt w:val="bullet"/>
      <w:pStyle w:val="Renvoi"/>
      <w:lvlText w:val=""/>
      <w:lvlPicBulletId w:val="0"/>
      <w:lvlJc w:val="left"/>
      <w:pPr>
        <w:ind w:left="360" w:hanging="360"/>
      </w:pPr>
      <w:rPr>
        <w:rFonts w:ascii="Symbol" w:hAnsi="Symbol" w:hint="default"/>
        <w:color w:val="auto"/>
        <w:sz w:val="20"/>
      </w:rPr>
    </w:lvl>
    <w:lvl w:ilvl="1">
      <w:start w:val="1"/>
      <w:numFmt w:val="lowerLetter"/>
      <w:lvlText w:val="%2."/>
      <w:lvlJc w:val="left"/>
      <w:pPr>
        <w:tabs>
          <w:tab w:val="num" w:pos="1440"/>
        </w:tabs>
        <w:ind w:left="567" w:firstLine="0"/>
      </w:pPr>
      <w:rPr>
        <w:rFonts w:cs="Times New Roman" w:hint="default"/>
      </w:rPr>
    </w:lvl>
    <w:lvl w:ilvl="2">
      <w:start w:val="1"/>
      <w:numFmt w:val="lowerRoman"/>
      <w:lvlText w:val="%3."/>
      <w:lvlJc w:val="right"/>
      <w:pPr>
        <w:tabs>
          <w:tab w:val="num" w:pos="2160"/>
        </w:tabs>
        <w:ind w:left="1134" w:firstLine="0"/>
      </w:pPr>
      <w:rPr>
        <w:rFonts w:cs="Times New Roman" w:hint="default"/>
      </w:rPr>
    </w:lvl>
    <w:lvl w:ilvl="3">
      <w:start w:val="1"/>
      <w:numFmt w:val="decimal"/>
      <w:lvlText w:val="%4."/>
      <w:lvlJc w:val="left"/>
      <w:pPr>
        <w:tabs>
          <w:tab w:val="num" w:pos="2880"/>
        </w:tabs>
        <w:ind w:left="1701" w:firstLine="0"/>
      </w:pPr>
      <w:rPr>
        <w:rFonts w:cs="Times New Roman" w:hint="default"/>
      </w:rPr>
    </w:lvl>
    <w:lvl w:ilvl="4">
      <w:start w:val="1"/>
      <w:numFmt w:val="lowerLetter"/>
      <w:lvlText w:val="%5."/>
      <w:lvlJc w:val="left"/>
      <w:pPr>
        <w:tabs>
          <w:tab w:val="num" w:pos="3600"/>
        </w:tabs>
        <w:ind w:left="2268" w:firstLine="0"/>
      </w:pPr>
      <w:rPr>
        <w:rFonts w:cs="Times New Roman" w:hint="default"/>
      </w:rPr>
    </w:lvl>
    <w:lvl w:ilvl="5">
      <w:start w:val="1"/>
      <w:numFmt w:val="lowerRoman"/>
      <w:lvlText w:val="%6."/>
      <w:lvlJc w:val="right"/>
      <w:pPr>
        <w:tabs>
          <w:tab w:val="num" w:pos="4320"/>
        </w:tabs>
        <w:ind w:left="2835" w:firstLine="0"/>
      </w:pPr>
      <w:rPr>
        <w:rFonts w:cs="Times New Roman" w:hint="default"/>
      </w:rPr>
    </w:lvl>
    <w:lvl w:ilvl="6">
      <w:start w:val="1"/>
      <w:numFmt w:val="decimal"/>
      <w:lvlText w:val="%7."/>
      <w:lvlJc w:val="left"/>
      <w:pPr>
        <w:tabs>
          <w:tab w:val="num" w:pos="5040"/>
        </w:tabs>
        <w:ind w:left="3402" w:firstLine="0"/>
      </w:pPr>
      <w:rPr>
        <w:rFonts w:cs="Times New Roman" w:hint="default"/>
      </w:rPr>
    </w:lvl>
    <w:lvl w:ilvl="7">
      <w:start w:val="1"/>
      <w:numFmt w:val="lowerLetter"/>
      <w:lvlText w:val="%8."/>
      <w:lvlJc w:val="left"/>
      <w:pPr>
        <w:tabs>
          <w:tab w:val="num" w:pos="5760"/>
        </w:tabs>
        <w:ind w:left="3969" w:firstLine="0"/>
      </w:pPr>
      <w:rPr>
        <w:rFonts w:cs="Times New Roman" w:hint="default"/>
      </w:rPr>
    </w:lvl>
    <w:lvl w:ilvl="8">
      <w:start w:val="1"/>
      <w:numFmt w:val="lowerRoman"/>
      <w:lvlText w:val="%9."/>
      <w:lvlJc w:val="right"/>
      <w:pPr>
        <w:tabs>
          <w:tab w:val="num" w:pos="6480"/>
        </w:tabs>
        <w:ind w:left="4536" w:firstLine="0"/>
      </w:pPr>
      <w:rPr>
        <w:rFonts w:cs="Times New Roman" w:hint="default"/>
      </w:rPr>
    </w:lvl>
  </w:abstractNum>
  <w:num w:numId="1">
    <w:abstractNumId w:val="4"/>
  </w:num>
  <w:num w:numId="2">
    <w:abstractNumId w:val="11"/>
  </w:num>
  <w:num w:numId="3">
    <w:abstractNumId w:val="11"/>
    <w:lvlOverride w:ilvl="0">
      <w:startOverride w:val="1"/>
    </w:lvlOverride>
  </w:num>
  <w:num w:numId="4">
    <w:abstractNumId w:val="8"/>
  </w:num>
  <w:num w:numId="5">
    <w:abstractNumId w:val="13"/>
  </w:num>
  <w:num w:numId="6">
    <w:abstractNumId w:val="3"/>
  </w:num>
  <w:num w:numId="7">
    <w:abstractNumId w:val="12"/>
  </w:num>
  <w:num w:numId="8">
    <w:abstractNumId w:val="9"/>
  </w:num>
  <w:num w:numId="9">
    <w:abstractNumId w:val="14"/>
  </w:num>
  <w:num w:numId="10">
    <w:abstractNumId w:val="5"/>
  </w:num>
  <w:num w:numId="11">
    <w:abstractNumId w:val="10"/>
  </w:num>
  <w:num w:numId="12">
    <w:abstractNumId w:val="7"/>
  </w:num>
  <w:num w:numId="13">
    <w:abstractNumId w:val="16"/>
  </w:num>
  <w:num w:numId="14">
    <w:abstractNumId w:val="1"/>
  </w:num>
  <w:num w:numId="15">
    <w:abstractNumId w:val="15"/>
  </w:num>
  <w:num w:numId="16">
    <w:abstractNumId w:val="0"/>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6296F"/>
    <w:rsid w:val="00000ACC"/>
    <w:rsid w:val="000011E5"/>
    <w:rsid w:val="00001245"/>
    <w:rsid w:val="00001EE3"/>
    <w:rsid w:val="00002728"/>
    <w:rsid w:val="00005143"/>
    <w:rsid w:val="00005301"/>
    <w:rsid w:val="00006384"/>
    <w:rsid w:val="00007B25"/>
    <w:rsid w:val="000116CA"/>
    <w:rsid w:val="00013095"/>
    <w:rsid w:val="00014151"/>
    <w:rsid w:val="0001653E"/>
    <w:rsid w:val="000223A6"/>
    <w:rsid w:val="00022ACF"/>
    <w:rsid w:val="00024A69"/>
    <w:rsid w:val="000266E0"/>
    <w:rsid w:val="00031221"/>
    <w:rsid w:val="000320C0"/>
    <w:rsid w:val="000335B6"/>
    <w:rsid w:val="00036551"/>
    <w:rsid w:val="00041027"/>
    <w:rsid w:val="000410B8"/>
    <w:rsid w:val="00041180"/>
    <w:rsid w:val="000425E3"/>
    <w:rsid w:val="00043F48"/>
    <w:rsid w:val="00047762"/>
    <w:rsid w:val="000511C3"/>
    <w:rsid w:val="0005445C"/>
    <w:rsid w:val="000608C8"/>
    <w:rsid w:val="000626DF"/>
    <w:rsid w:val="00066D98"/>
    <w:rsid w:val="000710E4"/>
    <w:rsid w:val="000716B8"/>
    <w:rsid w:val="00073728"/>
    <w:rsid w:val="00075133"/>
    <w:rsid w:val="00080EA1"/>
    <w:rsid w:val="00084618"/>
    <w:rsid w:val="0008708A"/>
    <w:rsid w:val="0009064E"/>
    <w:rsid w:val="00093736"/>
    <w:rsid w:val="00094370"/>
    <w:rsid w:val="000951A7"/>
    <w:rsid w:val="000A34DB"/>
    <w:rsid w:val="000A3762"/>
    <w:rsid w:val="000A3A84"/>
    <w:rsid w:val="000A3CF9"/>
    <w:rsid w:val="000A761C"/>
    <w:rsid w:val="000B108A"/>
    <w:rsid w:val="000B180C"/>
    <w:rsid w:val="000B1A79"/>
    <w:rsid w:val="000B3AB8"/>
    <w:rsid w:val="000C05D0"/>
    <w:rsid w:val="000C227A"/>
    <w:rsid w:val="000C2BDC"/>
    <w:rsid w:val="000C5CAD"/>
    <w:rsid w:val="000C7CB6"/>
    <w:rsid w:val="000D1E3B"/>
    <w:rsid w:val="000D410F"/>
    <w:rsid w:val="000D5276"/>
    <w:rsid w:val="000D6CC8"/>
    <w:rsid w:val="000D7EC2"/>
    <w:rsid w:val="000E0C9F"/>
    <w:rsid w:val="000E3241"/>
    <w:rsid w:val="000E333C"/>
    <w:rsid w:val="000E7D73"/>
    <w:rsid w:val="000F10D3"/>
    <w:rsid w:val="000F1953"/>
    <w:rsid w:val="000F7D90"/>
    <w:rsid w:val="00100A5F"/>
    <w:rsid w:val="0010136C"/>
    <w:rsid w:val="00101454"/>
    <w:rsid w:val="0010162A"/>
    <w:rsid w:val="00103F91"/>
    <w:rsid w:val="001113AD"/>
    <w:rsid w:val="00113152"/>
    <w:rsid w:val="00113A52"/>
    <w:rsid w:val="00115363"/>
    <w:rsid w:val="001212EC"/>
    <w:rsid w:val="0012426F"/>
    <w:rsid w:val="00124291"/>
    <w:rsid w:val="00124CDE"/>
    <w:rsid w:val="00125286"/>
    <w:rsid w:val="001258E9"/>
    <w:rsid w:val="00130E91"/>
    <w:rsid w:val="0013124F"/>
    <w:rsid w:val="00134172"/>
    <w:rsid w:val="001353D9"/>
    <w:rsid w:val="00142E39"/>
    <w:rsid w:val="001460B4"/>
    <w:rsid w:val="00150B51"/>
    <w:rsid w:val="001528E2"/>
    <w:rsid w:val="00155109"/>
    <w:rsid w:val="00156F14"/>
    <w:rsid w:val="00157C40"/>
    <w:rsid w:val="00157D7C"/>
    <w:rsid w:val="00161F51"/>
    <w:rsid w:val="0016296F"/>
    <w:rsid w:val="00163669"/>
    <w:rsid w:val="00166207"/>
    <w:rsid w:val="001665DD"/>
    <w:rsid w:val="0016686D"/>
    <w:rsid w:val="00170796"/>
    <w:rsid w:val="00173272"/>
    <w:rsid w:val="00173B04"/>
    <w:rsid w:val="001745ED"/>
    <w:rsid w:val="00174F64"/>
    <w:rsid w:val="001751C1"/>
    <w:rsid w:val="00176624"/>
    <w:rsid w:val="001806F3"/>
    <w:rsid w:val="00181707"/>
    <w:rsid w:val="00182AB5"/>
    <w:rsid w:val="00184831"/>
    <w:rsid w:val="001855C8"/>
    <w:rsid w:val="001903E3"/>
    <w:rsid w:val="00192CCD"/>
    <w:rsid w:val="001932F6"/>
    <w:rsid w:val="001941B3"/>
    <w:rsid w:val="0019499F"/>
    <w:rsid w:val="00196ECC"/>
    <w:rsid w:val="00197D20"/>
    <w:rsid w:val="00197F85"/>
    <w:rsid w:val="001A2032"/>
    <w:rsid w:val="001A2340"/>
    <w:rsid w:val="001A2FBE"/>
    <w:rsid w:val="001A5DAB"/>
    <w:rsid w:val="001B129D"/>
    <w:rsid w:val="001B1863"/>
    <w:rsid w:val="001B2B02"/>
    <w:rsid w:val="001B38C0"/>
    <w:rsid w:val="001C2023"/>
    <w:rsid w:val="001C2A9D"/>
    <w:rsid w:val="001C377E"/>
    <w:rsid w:val="001C66CB"/>
    <w:rsid w:val="001C7B63"/>
    <w:rsid w:val="001D4B71"/>
    <w:rsid w:val="001E167E"/>
    <w:rsid w:val="001E278F"/>
    <w:rsid w:val="001E3737"/>
    <w:rsid w:val="001E6467"/>
    <w:rsid w:val="001E6A38"/>
    <w:rsid w:val="001E71A7"/>
    <w:rsid w:val="001F2288"/>
    <w:rsid w:val="001F23F1"/>
    <w:rsid w:val="001F3A0E"/>
    <w:rsid w:val="001F4411"/>
    <w:rsid w:val="00205990"/>
    <w:rsid w:val="00206114"/>
    <w:rsid w:val="0021257C"/>
    <w:rsid w:val="002151C3"/>
    <w:rsid w:val="002159D7"/>
    <w:rsid w:val="00220EAE"/>
    <w:rsid w:val="00223529"/>
    <w:rsid w:val="00223D9B"/>
    <w:rsid w:val="002268DC"/>
    <w:rsid w:val="00234534"/>
    <w:rsid w:val="0023525C"/>
    <w:rsid w:val="00237A80"/>
    <w:rsid w:val="00246466"/>
    <w:rsid w:val="00246966"/>
    <w:rsid w:val="00250C35"/>
    <w:rsid w:val="00255A22"/>
    <w:rsid w:val="00257E0F"/>
    <w:rsid w:val="00260F18"/>
    <w:rsid w:val="002635CE"/>
    <w:rsid w:val="00264DD7"/>
    <w:rsid w:val="002714A8"/>
    <w:rsid w:val="002745D7"/>
    <w:rsid w:val="002751B3"/>
    <w:rsid w:val="002773C7"/>
    <w:rsid w:val="00277879"/>
    <w:rsid w:val="00280978"/>
    <w:rsid w:val="00283C87"/>
    <w:rsid w:val="002840F0"/>
    <w:rsid w:val="00284A01"/>
    <w:rsid w:val="00291283"/>
    <w:rsid w:val="0029325E"/>
    <w:rsid w:val="0029621B"/>
    <w:rsid w:val="002964AE"/>
    <w:rsid w:val="002A3DA1"/>
    <w:rsid w:val="002A6CE4"/>
    <w:rsid w:val="002A70F7"/>
    <w:rsid w:val="002A7B9C"/>
    <w:rsid w:val="002B2728"/>
    <w:rsid w:val="002B2E36"/>
    <w:rsid w:val="002B5945"/>
    <w:rsid w:val="002C17DA"/>
    <w:rsid w:val="002C5025"/>
    <w:rsid w:val="002C58EB"/>
    <w:rsid w:val="002D6F01"/>
    <w:rsid w:val="002E2FBF"/>
    <w:rsid w:val="002E75AB"/>
    <w:rsid w:val="002F2164"/>
    <w:rsid w:val="002F2E28"/>
    <w:rsid w:val="002F65C7"/>
    <w:rsid w:val="00300267"/>
    <w:rsid w:val="00303554"/>
    <w:rsid w:val="003057AC"/>
    <w:rsid w:val="00306060"/>
    <w:rsid w:val="003061A8"/>
    <w:rsid w:val="00311765"/>
    <w:rsid w:val="00312B35"/>
    <w:rsid w:val="003137A8"/>
    <w:rsid w:val="00315440"/>
    <w:rsid w:val="003167B3"/>
    <w:rsid w:val="00322901"/>
    <w:rsid w:val="0032480C"/>
    <w:rsid w:val="00325F9A"/>
    <w:rsid w:val="00331D00"/>
    <w:rsid w:val="00333B2F"/>
    <w:rsid w:val="00335E7A"/>
    <w:rsid w:val="003366B6"/>
    <w:rsid w:val="003367AD"/>
    <w:rsid w:val="00342825"/>
    <w:rsid w:val="00343547"/>
    <w:rsid w:val="00343F93"/>
    <w:rsid w:val="00350376"/>
    <w:rsid w:val="003525B6"/>
    <w:rsid w:val="00354C16"/>
    <w:rsid w:val="00360CDA"/>
    <w:rsid w:val="00363DEA"/>
    <w:rsid w:val="00363E0D"/>
    <w:rsid w:val="003645B1"/>
    <w:rsid w:val="00366087"/>
    <w:rsid w:val="003661CF"/>
    <w:rsid w:val="00371FE2"/>
    <w:rsid w:val="0037454D"/>
    <w:rsid w:val="00377600"/>
    <w:rsid w:val="00377DD8"/>
    <w:rsid w:val="00380849"/>
    <w:rsid w:val="00380864"/>
    <w:rsid w:val="003812F2"/>
    <w:rsid w:val="00383F00"/>
    <w:rsid w:val="003848FF"/>
    <w:rsid w:val="00386CE3"/>
    <w:rsid w:val="00390DF6"/>
    <w:rsid w:val="00392BF8"/>
    <w:rsid w:val="00393EF7"/>
    <w:rsid w:val="00394A1E"/>
    <w:rsid w:val="00395816"/>
    <w:rsid w:val="003A3513"/>
    <w:rsid w:val="003A50B0"/>
    <w:rsid w:val="003A5A04"/>
    <w:rsid w:val="003A7E53"/>
    <w:rsid w:val="003B0496"/>
    <w:rsid w:val="003B160C"/>
    <w:rsid w:val="003B20B5"/>
    <w:rsid w:val="003B3925"/>
    <w:rsid w:val="003B4AC9"/>
    <w:rsid w:val="003B53FB"/>
    <w:rsid w:val="003B5D56"/>
    <w:rsid w:val="003B6D5E"/>
    <w:rsid w:val="003B7A47"/>
    <w:rsid w:val="003C1CC2"/>
    <w:rsid w:val="003C2796"/>
    <w:rsid w:val="003C3D70"/>
    <w:rsid w:val="003C67D0"/>
    <w:rsid w:val="003C79D5"/>
    <w:rsid w:val="003D3673"/>
    <w:rsid w:val="003E287A"/>
    <w:rsid w:val="003E649A"/>
    <w:rsid w:val="003F150D"/>
    <w:rsid w:val="003F46A2"/>
    <w:rsid w:val="004000C6"/>
    <w:rsid w:val="00407CF2"/>
    <w:rsid w:val="00410C87"/>
    <w:rsid w:val="0041195F"/>
    <w:rsid w:val="00412F2E"/>
    <w:rsid w:val="00413690"/>
    <w:rsid w:val="004302D1"/>
    <w:rsid w:val="00435567"/>
    <w:rsid w:val="00435F61"/>
    <w:rsid w:val="00441A90"/>
    <w:rsid w:val="00444089"/>
    <w:rsid w:val="004466A6"/>
    <w:rsid w:val="00451035"/>
    <w:rsid w:val="00453505"/>
    <w:rsid w:val="00460F92"/>
    <w:rsid w:val="00462BB7"/>
    <w:rsid w:val="004655A6"/>
    <w:rsid w:val="00467F56"/>
    <w:rsid w:val="004729D6"/>
    <w:rsid w:val="004740F7"/>
    <w:rsid w:val="004753F1"/>
    <w:rsid w:val="00475EEA"/>
    <w:rsid w:val="0048029D"/>
    <w:rsid w:val="00483CE8"/>
    <w:rsid w:val="0048488D"/>
    <w:rsid w:val="00492D4D"/>
    <w:rsid w:val="00494997"/>
    <w:rsid w:val="00495F6C"/>
    <w:rsid w:val="004975D0"/>
    <w:rsid w:val="004A0D0B"/>
    <w:rsid w:val="004A2A62"/>
    <w:rsid w:val="004A44EC"/>
    <w:rsid w:val="004A4AD7"/>
    <w:rsid w:val="004A578B"/>
    <w:rsid w:val="004B132D"/>
    <w:rsid w:val="004B5445"/>
    <w:rsid w:val="004B7166"/>
    <w:rsid w:val="004B7B97"/>
    <w:rsid w:val="004C04AC"/>
    <w:rsid w:val="004C066C"/>
    <w:rsid w:val="004C1694"/>
    <w:rsid w:val="004C170B"/>
    <w:rsid w:val="004C31E8"/>
    <w:rsid w:val="004D0A4F"/>
    <w:rsid w:val="004D2834"/>
    <w:rsid w:val="004D320F"/>
    <w:rsid w:val="004D3494"/>
    <w:rsid w:val="004D5D23"/>
    <w:rsid w:val="004D6F6E"/>
    <w:rsid w:val="004D716C"/>
    <w:rsid w:val="004E14AF"/>
    <w:rsid w:val="004E3371"/>
    <w:rsid w:val="004E7F9C"/>
    <w:rsid w:val="004F3CF8"/>
    <w:rsid w:val="004F6BED"/>
    <w:rsid w:val="005001AA"/>
    <w:rsid w:val="00501BF6"/>
    <w:rsid w:val="00504E9B"/>
    <w:rsid w:val="0051282D"/>
    <w:rsid w:val="00513D5A"/>
    <w:rsid w:val="00513E73"/>
    <w:rsid w:val="00516358"/>
    <w:rsid w:val="00516CE5"/>
    <w:rsid w:val="0051757A"/>
    <w:rsid w:val="00520614"/>
    <w:rsid w:val="00520ED7"/>
    <w:rsid w:val="00521717"/>
    <w:rsid w:val="00522364"/>
    <w:rsid w:val="0052245B"/>
    <w:rsid w:val="00522792"/>
    <w:rsid w:val="00522D2E"/>
    <w:rsid w:val="005237EA"/>
    <w:rsid w:val="005250DF"/>
    <w:rsid w:val="00525484"/>
    <w:rsid w:val="00526F36"/>
    <w:rsid w:val="005276B8"/>
    <w:rsid w:val="00530E16"/>
    <w:rsid w:val="0053521A"/>
    <w:rsid w:val="005364E9"/>
    <w:rsid w:val="00536A00"/>
    <w:rsid w:val="00541196"/>
    <w:rsid w:val="005421ED"/>
    <w:rsid w:val="00542C41"/>
    <w:rsid w:val="00545537"/>
    <w:rsid w:val="00552E48"/>
    <w:rsid w:val="00553E8B"/>
    <w:rsid w:val="00556CEF"/>
    <w:rsid w:val="005573C3"/>
    <w:rsid w:val="0056142A"/>
    <w:rsid w:val="00563F38"/>
    <w:rsid w:val="005644D1"/>
    <w:rsid w:val="00565DFA"/>
    <w:rsid w:val="0057143A"/>
    <w:rsid w:val="00573E8E"/>
    <w:rsid w:val="00574224"/>
    <w:rsid w:val="005743E6"/>
    <w:rsid w:val="0057493D"/>
    <w:rsid w:val="0058112F"/>
    <w:rsid w:val="005826E6"/>
    <w:rsid w:val="005827DD"/>
    <w:rsid w:val="00585971"/>
    <w:rsid w:val="0058610B"/>
    <w:rsid w:val="0059297F"/>
    <w:rsid w:val="00593BAF"/>
    <w:rsid w:val="00596F50"/>
    <w:rsid w:val="005A1141"/>
    <w:rsid w:val="005A1BC1"/>
    <w:rsid w:val="005A41E6"/>
    <w:rsid w:val="005A5C55"/>
    <w:rsid w:val="005A5E9D"/>
    <w:rsid w:val="005B110C"/>
    <w:rsid w:val="005B3789"/>
    <w:rsid w:val="005B3E75"/>
    <w:rsid w:val="005B4879"/>
    <w:rsid w:val="005B6575"/>
    <w:rsid w:val="005C1606"/>
    <w:rsid w:val="005C1891"/>
    <w:rsid w:val="005C615F"/>
    <w:rsid w:val="005C774E"/>
    <w:rsid w:val="005D0007"/>
    <w:rsid w:val="005D2788"/>
    <w:rsid w:val="005D5183"/>
    <w:rsid w:val="005D6A00"/>
    <w:rsid w:val="005D7332"/>
    <w:rsid w:val="005E7045"/>
    <w:rsid w:val="005F0B2F"/>
    <w:rsid w:val="005F1CB4"/>
    <w:rsid w:val="005F23B5"/>
    <w:rsid w:val="005F65B9"/>
    <w:rsid w:val="0060119D"/>
    <w:rsid w:val="006073EA"/>
    <w:rsid w:val="00607A47"/>
    <w:rsid w:val="006125BF"/>
    <w:rsid w:val="00613566"/>
    <w:rsid w:val="00617ED2"/>
    <w:rsid w:val="00622159"/>
    <w:rsid w:val="00622162"/>
    <w:rsid w:val="00622461"/>
    <w:rsid w:val="0062416A"/>
    <w:rsid w:val="00625834"/>
    <w:rsid w:val="00626DD8"/>
    <w:rsid w:val="006301CC"/>
    <w:rsid w:val="00633ABF"/>
    <w:rsid w:val="00635259"/>
    <w:rsid w:val="00636AEB"/>
    <w:rsid w:val="0063754C"/>
    <w:rsid w:val="006375B2"/>
    <w:rsid w:val="0063780C"/>
    <w:rsid w:val="006402E0"/>
    <w:rsid w:val="00640C3A"/>
    <w:rsid w:val="00641BCA"/>
    <w:rsid w:val="00644F9F"/>
    <w:rsid w:val="006476CE"/>
    <w:rsid w:val="00650BD5"/>
    <w:rsid w:val="00654618"/>
    <w:rsid w:val="0065514E"/>
    <w:rsid w:val="00662041"/>
    <w:rsid w:val="0066292D"/>
    <w:rsid w:val="00663057"/>
    <w:rsid w:val="006631DB"/>
    <w:rsid w:val="00663449"/>
    <w:rsid w:val="00670442"/>
    <w:rsid w:val="006704B6"/>
    <w:rsid w:val="00670C15"/>
    <w:rsid w:val="00672AFC"/>
    <w:rsid w:val="0067419D"/>
    <w:rsid w:val="006767A8"/>
    <w:rsid w:val="00676BDC"/>
    <w:rsid w:val="0068503F"/>
    <w:rsid w:val="00687ADC"/>
    <w:rsid w:val="00690D19"/>
    <w:rsid w:val="00691198"/>
    <w:rsid w:val="00694CAD"/>
    <w:rsid w:val="00694E92"/>
    <w:rsid w:val="00694FA0"/>
    <w:rsid w:val="0069720B"/>
    <w:rsid w:val="006A0296"/>
    <w:rsid w:val="006A4C66"/>
    <w:rsid w:val="006B0E1B"/>
    <w:rsid w:val="006B1932"/>
    <w:rsid w:val="006B2B72"/>
    <w:rsid w:val="006B7FE4"/>
    <w:rsid w:val="006C2849"/>
    <w:rsid w:val="006C2CE3"/>
    <w:rsid w:val="006C6E96"/>
    <w:rsid w:val="006D15C7"/>
    <w:rsid w:val="006D3532"/>
    <w:rsid w:val="006D442A"/>
    <w:rsid w:val="006D57DA"/>
    <w:rsid w:val="006E120F"/>
    <w:rsid w:val="006F348E"/>
    <w:rsid w:val="0070140B"/>
    <w:rsid w:val="007030DF"/>
    <w:rsid w:val="00707BA0"/>
    <w:rsid w:val="00710D70"/>
    <w:rsid w:val="00711251"/>
    <w:rsid w:val="00716513"/>
    <w:rsid w:val="007178E1"/>
    <w:rsid w:val="007202A2"/>
    <w:rsid w:val="007246C3"/>
    <w:rsid w:val="00730003"/>
    <w:rsid w:val="00732AF2"/>
    <w:rsid w:val="00734605"/>
    <w:rsid w:val="00746025"/>
    <w:rsid w:val="007574E7"/>
    <w:rsid w:val="00762C84"/>
    <w:rsid w:val="007663F4"/>
    <w:rsid w:val="007668A5"/>
    <w:rsid w:val="00766A29"/>
    <w:rsid w:val="007677AA"/>
    <w:rsid w:val="00767951"/>
    <w:rsid w:val="00770910"/>
    <w:rsid w:val="00772A56"/>
    <w:rsid w:val="00776A62"/>
    <w:rsid w:val="00787189"/>
    <w:rsid w:val="007901DB"/>
    <w:rsid w:val="00790814"/>
    <w:rsid w:val="00795283"/>
    <w:rsid w:val="00795A36"/>
    <w:rsid w:val="0079761F"/>
    <w:rsid w:val="007A1133"/>
    <w:rsid w:val="007A18F6"/>
    <w:rsid w:val="007A1C2C"/>
    <w:rsid w:val="007A25B4"/>
    <w:rsid w:val="007A4502"/>
    <w:rsid w:val="007B2F86"/>
    <w:rsid w:val="007C5AB0"/>
    <w:rsid w:val="007C6241"/>
    <w:rsid w:val="007C7B4D"/>
    <w:rsid w:val="007D5025"/>
    <w:rsid w:val="007D7468"/>
    <w:rsid w:val="007E1559"/>
    <w:rsid w:val="007E3B01"/>
    <w:rsid w:val="007F3BD0"/>
    <w:rsid w:val="007F4F3A"/>
    <w:rsid w:val="007F6312"/>
    <w:rsid w:val="007F69A4"/>
    <w:rsid w:val="007F77DF"/>
    <w:rsid w:val="008025D2"/>
    <w:rsid w:val="00803575"/>
    <w:rsid w:val="00804F76"/>
    <w:rsid w:val="00806041"/>
    <w:rsid w:val="00811CE0"/>
    <w:rsid w:val="00814601"/>
    <w:rsid w:val="00814888"/>
    <w:rsid w:val="00820276"/>
    <w:rsid w:val="008265F3"/>
    <w:rsid w:val="008266BE"/>
    <w:rsid w:val="008268B1"/>
    <w:rsid w:val="008310C9"/>
    <w:rsid w:val="00831E35"/>
    <w:rsid w:val="00837B70"/>
    <w:rsid w:val="00840757"/>
    <w:rsid w:val="00840BF4"/>
    <w:rsid w:val="00846498"/>
    <w:rsid w:val="00847A41"/>
    <w:rsid w:val="00854371"/>
    <w:rsid w:val="00855AF1"/>
    <w:rsid w:val="00855B4C"/>
    <w:rsid w:val="00856ECD"/>
    <w:rsid w:val="00857D25"/>
    <w:rsid w:val="00860103"/>
    <w:rsid w:val="00860313"/>
    <w:rsid w:val="00861BFE"/>
    <w:rsid w:val="00861F7A"/>
    <w:rsid w:val="00862C69"/>
    <w:rsid w:val="00863A62"/>
    <w:rsid w:val="008640B6"/>
    <w:rsid w:val="008657CD"/>
    <w:rsid w:val="00874467"/>
    <w:rsid w:val="00874E1C"/>
    <w:rsid w:val="008751BB"/>
    <w:rsid w:val="00877AC3"/>
    <w:rsid w:val="008848B8"/>
    <w:rsid w:val="008849DB"/>
    <w:rsid w:val="00884DC1"/>
    <w:rsid w:val="008937AE"/>
    <w:rsid w:val="00895910"/>
    <w:rsid w:val="00895B81"/>
    <w:rsid w:val="0089707D"/>
    <w:rsid w:val="00897F74"/>
    <w:rsid w:val="008A22B3"/>
    <w:rsid w:val="008A2792"/>
    <w:rsid w:val="008A33ED"/>
    <w:rsid w:val="008A35BA"/>
    <w:rsid w:val="008A48C7"/>
    <w:rsid w:val="008B0922"/>
    <w:rsid w:val="008B170D"/>
    <w:rsid w:val="008B41CF"/>
    <w:rsid w:val="008B5A46"/>
    <w:rsid w:val="008B6139"/>
    <w:rsid w:val="008B6A8E"/>
    <w:rsid w:val="008C4A0F"/>
    <w:rsid w:val="008D1576"/>
    <w:rsid w:val="008D20C0"/>
    <w:rsid w:val="008D306A"/>
    <w:rsid w:val="008D4266"/>
    <w:rsid w:val="008D59E3"/>
    <w:rsid w:val="008D614D"/>
    <w:rsid w:val="008D7294"/>
    <w:rsid w:val="008D7AE1"/>
    <w:rsid w:val="008E079F"/>
    <w:rsid w:val="008E2012"/>
    <w:rsid w:val="008E22B8"/>
    <w:rsid w:val="008F0717"/>
    <w:rsid w:val="008F0CAA"/>
    <w:rsid w:val="008F26E1"/>
    <w:rsid w:val="008F4143"/>
    <w:rsid w:val="008F45C4"/>
    <w:rsid w:val="008F53D6"/>
    <w:rsid w:val="008F6CCD"/>
    <w:rsid w:val="00902453"/>
    <w:rsid w:val="00902A43"/>
    <w:rsid w:val="00903E11"/>
    <w:rsid w:val="00904C46"/>
    <w:rsid w:val="0091367E"/>
    <w:rsid w:val="00915DC4"/>
    <w:rsid w:val="00916754"/>
    <w:rsid w:val="00925879"/>
    <w:rsid w:val="00926AF9"/>
    <w:rsid w:val="009273F8"/>
    <w:rsid w:val="009327B3"/>
    <w:rsid w:val="0093345F"/>
    <w:rsid w:val="00933AEB"/>
    <w:rsid w:val="00934146"/>
    <w:rsid w:val="00935065"/>
    <w:rsid w:val="00942CFA"/>
    <w:rsid w:val="00945BDE"/>
    <w:rsid w:val="0095016F"/>
    <w:rsid w:val="009510CA"/>
    <w:rsid w:val="009517EA"/>
    <w:rsid w:val="0095241A"/>
    <w:rsid w:val="00954292"/>
    <w:rsid w:val="009554AD"/>
    <w:rsid w:val="0095654E"/>
    <w:rsid w:val="00956F28"/>
    <w:rsid w:val="009619A1"/>
    <w:rsid w:val="00963099"/>
    <w:rsid w:val="0096450F"/>
    <w:rsid w:val="0096458B"/>
    <w:rsid w:val="00966685"/>
    <w:rsid w:val="0096783D"/>
    <w:rsid w:val="009745C6"/>
    <w:rsid w:val="009768C7"/>
    <w:rsid w:val="00981D19"/>
    <w:rsid w:val="00982641"/>
    <w:rsid w:val="0098266D"/>
    <w:rsid w:val="009906F9"/>
    <w:rsid w:val="00990C3F"/>
    <w:rsid w:val="00991AB4"/>
    <w:rsid w:val="00992136"/>
    <w:rsid w:val="00992EDD"/>
    <w:rsid w:val="00993113"/>
    <w:rsid w:val="0099326E"/>
    <w:rsid w:val="00996868"/>
    <w:rsid w:val="00996AFD"/>
    <w:rsid w:val="009A2366"/>
    <w:rsid w:val="009A3A1B"/>
    <w:rsid w:val="009A406D"/>
    <w:rsid w:val="009A4804"/>
    <w:rsid w:val="009A5821"/>
    <w:rsid w:val="009A757D"/>
    <w:rsid w:val="009B10EF"/>
    <w:rsid w:val="009B171B"/>
    <w:rsid w:val="009B29A2"/>
    <w:rsid w:val="009B5746"/>
    <w:rsid w:val="009C04F8"/>
    <w:rsid w:val="009C06B0"/>
    <w:rsid w:val="009C3B49"/>
    <w:rsid w:val="009C43F2"/>
    <w:rsid w:val="009C52B5"/>
    <w:rsid w:val="009D0573"/>
    <w:rsid w:val="009D0B67"/>
    <w:rsid w:val="009D0CB6"/>
    <w:rsid w:val="009D67A6"/>
    <w:rsid w:val="009D776B"/>
    <w:rsid w:val="009E11C3"/>
    <w:rsid w:val="009E1F86"/>
    <w:rsid w:val="009E46B4"/>
    <w:rsid w:val="009E5C27"/>
    <w:rsid w:val="009E6B17"/>
    <w:rsid w:val="009E7CFB"/>
    <w:rsid w:val="009F0970"/>
    <w:rsid w:val="009F1A10"/>
    <w:rsid w:val="009F2476"/>
    <w:rsid w:val="009F428B"/>
    <w:rsid w:val="009F4A19"/>
    <w:rsid w:val="00A004DF"/>
    <w:rsid w:val="00A02824"/>
    <w:rsid w:val="00A0452F"/>
    <w:rsid w:val="00A04EA7"/>
    <w:rsid w:val="00A04EBB"/>
    <w:rsid w:val="00A0683D"/>
    <w:rsid w:val="00A114CE"/>
    <w:rsid w:val="00A1172F"/>
    <w:rsid w:val="00A11B43"/>
    <w:rsid w:val="00A1552D"/>
    <w:rsid w:val="00A1697F"/>
    <w:rsid w:val="00A16AA8"/>
    <w:rsid w:val="00A17558"/>
    <w:rsid w:val="00A22BEB"/>
    <w:rsid w:val="00A26F3B"/>
    <w:rsid w:val="00A32197"/>
    <w:rsid w:val="00A33D92"/>
    <w:rsid w:val="00A34CC6"/>
    <w:rsid w:val="00A3572C"/>
    <w:rsid w:val="00A512CE"/>
    <w:rsid w:val="00A53638"/>
    <w:rsid w:val="00A6261F"/>
    <w:rsid w:val="00A63D4A"/>
    <w:rsid w:val="00A63E23"/>
    <w:rsid w:val="00A642C5"/>
    <w:rsid w:val="00A7197A"/>
    <w:rsid w:val="00A72072"/>
    <w:rsid w:val="00A72569"/>
    <w:rsid w:val="00A80DE6"/>
    <w:rsid w:val="00A84C59"/>
    <w:rsid w:val="00A875E9"/>
    <w:rsid w:val="00A94B9F"/>
    <w:rsid w:val="00A95D47"/>
    <w:rsid w:val="00AA056C"/>
    <w:rsid w:val="00AA1812"/>
    <w:rsid w:val="00AA4376"/>
    <w:rsid w:val="00AA4787"/>
    <w:rsid w:val="00AA47C7"/>
    <w:rsid w:val="00AA50F0"/>
    <w:rsid w:val="00AB5E46"/>
    <w:rsid w:val="00AC3E8D"/>
    <w:rsid w:val="00AC4352"/>
    <w:rsid w:val="00AC775A"/>
    <w:rsid w:val="00AD0CEF"/>
    <w:rsid w:val="00AD1FE2"/>
    <w:rsid w:val="00AE1658"/>
    <w:rsid w:val="00AE1878"/>
    <w:rsid w:val="00AE18C1"/>
    <w:rsid w:val="00AE4E28"/>
    <w:rsid w:val="00AE537F"/>
    <w:rsid w:val="00AF06D8"/>
    <w:rsid w:val="00AF45FD"/>
    <w:rsid w:val="00AF5EAC"/>
    <w:rsid w:val="00AF73E4"/>
    <w:rsid w:val="00AF7949"/>
    <w:rsid w:val="00B056C5"/>
    <w:rsid w:val="00B05B01"/>
    <w:rsid w:val="00B069D1"/>
    <w:rsid w:val="00B1124A"/>
    <w:rsid w:val="00B11BAA"/>
    <w:rsid w:val="00B20856"/>
    <w:rsid w:val="00B20EEF"/>
    <w:rsid w:val="00B21113"/>
    <w:rsid w:val="00B217FC"/>
    <w:rsid w:val="00B23AA1"/>
    <w:rsid w:val="00B24113"/>
    <w:rsid w:val="00B37C1C"/>
    <w:rsid w:val="00B40322"/>
    <w:rsid w:val="00B419B5"/>
    <w:rsid w:val="00B428F9"/>
    <w:rsid w:val="00B42A0D"/>
    <w:rsid w:val="00B50E95"/>
    <w:rsid w:val="00B52BD0"/>
    <w:rsid w:val="00B52F13"/>
    <w:rsid w:val="00B54542"/>
    <w:rsid w:val="00B604ED"/>
    <w:rsid w:val="00B60DF1"/>
    <w:rsid w:val="00B75551"/>
    <w:rsid w:val="00B77BF2"/>
    <w:rsid w:val="00B842DE"/>
    <w:rsid w:val="00B847D6"/>
    <w:rsid w:val="00B84E64"/>
    <w:rsid w:val="00B85503"/>
    <w:rsid w:val="00B87B16"/>
    <w:rsid w:val="00B9236D"/>
    <w:rsid w:val="00B923B2"/>
    <w:rsid w:val="00B93D56"/>
    <w:rsid w:val="00B94C6A"/>
    <w:rsid w:val="00B9514A"/>
    <w:rsid w:val="00B969CC"/>
    <w:rsid w:val="00BA048A"/>
    <w:rsid w:val="00BA0CC3"/>
    <w:rsid w:val="00BA11BD"/>
    <w:rsid w:val="00BA6702"/>
    <w:rsid w:val="00BA7F3F"/>
    <w:rsid w:val="00BB3DD4"/>
    <w:rsid w:val="00BB5C72"/>
    <w:rsid w:val="00BB6144"/>
    <w:rsid w:val="00BB63CE"/>
    <w:rsid w:val="00BB67C6"/>
    <w:rsid w:val="00BB6E45"/>
    <w:rsid w:val="00BC092E"/>
    <w:rsid w:val="00BC0945"/>
    <w:rsid w:val="00BC43C4"/>
    <w:rsid w:val="00BC45FE"/>
    <w:rsid w:val="00BF0E08"/>
    <w:rsid w:val="00BF120A"/>
    <w:rsid w:val="00BF1CAB"/>
    <w:rsid w:val="00BF2BA3"/>
    <w:rsid w:val="00BF4743"/>
    <w:rsid w:val="00BF73B9"/>
    <w:rsid w:val="00C1124A"/>
    <w:rsid w:val="00C12FF9"/>
    <w:rsid w:val="00C16712"/>
    <w:rsid w:val="00C178F3"/>
    <w:rsid w:val="00C27C1D"/>
    <w:rsid w:val="00C30CF0"/>
    <w:rsid w:val="00C312DF"/>
    <w:rsid w:val="00C32BD2"/>
    <w:rsid w:val="00C3764C"/>
    <w:rsid w:val="00C418CF"/>
    <w:rsid w:val="00C44359"/>
    <w:rsid w:val="00C457C4"/>
    <w:rsid w:val="00C46B79"/>
    <w:rsid w:val="00C51379"/>
    <w:rsid w:val="00C51F9A"/>
    <w:rsid w:val="00C5261B"/>
    <w:rsid w:val="00C54A0F"/>
    <w:rsid w:val="00C550E0"/>
    <w:rsid w:val="00C5661D"/>
    <w:rsid w:val="00C626F0"/>
    <w:rsid w:val="00C717E0"/>
    <w:rsid w:val="00C71F2A"/>
    <w:rsid w:val="00C7226F"/>
    <w:rsid w:val="00C73283"/>
    <w:rsid w:val="00C7351E"/>
    <w:rsid w:val="00C73845"/>
    <w:rsid w:val="00C741A8"/>
    <w:rsid w:val="00C752B3"/>
    <w:rsid w:val="00C760F2"/>
    <w:rsid w:val="00C7715C"/>
    <w:rsid w:val="00C811B6"/>
    <w:rsid w:val="00C814AC"/>
    <w:rsid w:val="00C822DD"/>
    <w:rsid w:val="00C85A76"/>
    <w:rsid w:val="00C91CD4"/>
    <w:rsid w:val="00C933C9"/>
    <w:rsid w:val="00C93A55"/>
    <w:rsid w:val="00C95D0B"/>
    <w:rsid w:val="00CA0F35"/>
    <w:rsid w:val="00CA0F85"/>
    <w:rsid w:val="00CA2193"/>
    <w:rsid w:val="00CA47F5"/>
    <w:rsid w:val="00CA49CF"/>
    <w:rsid w:val="00CA722B"/>
    <w:rsid w:val="00CB3AC0"/>
    <w:rsid w:val="00CB5F52"/>
    <w:rsid w:val="00CC16F9"/>
    <w:rsid w:val="00CC3E1C"/>
    <w:rsid w:val="00CC672C"/>
    <w:rsid w:val="00CD24AB"/>
    <w:rsid w:val="00CD28AC"/>
    <w:rsid w:val="00CD497F"/>
    <w:rsid w:val="00CD649D"/>
    <w:rsid w:val="00CD672E"/>
    <w:rsid w:val="00CE0622"/>
    <w:rsid w:val="00CE256B"/>
    <w:rsid w:val="00CE34E3"/>
    <w:rsid w:val="00CE41FC"/>
    <w:rsid w:val="00CF2E12"/>
    <w:rsid w:val="00D02910"/>
    <w:rsid w:val="00D03711"/>
    <w:rsid w:val="00D04B72"/>
    <w:rsid w:val="00D10E01"/>
    <w:rsid w:val="00D11062"/>
    <w:rsid w:val="00D12895"/>
    <w:rsid w:val="00D129B2"/>
    <w:rsid w:val="00D12C09"/>
    <w:rsid w:val="00D15EB0"/>
    <w:rsid w:val="00D1620B"/>
    <w:rsid w:val="00D30367"/>
    <w:rsid w:val="00D30518"/>
    <w:rsid w:val="00D30A9A"/>
    <w:rsid w:val="00D30F94"/>
    <w:rsid w:val="00D325ED"/>
    <w:rsid w:val="00D32AD5"/>
    <w:rsid w:val="00D342CB"/>
    <w:rsid w:val="00D37CA0"/>
    <w:rsid w:val="00D41BEE"/>
    <w:rsid w:val="00D4313D"/>
    <w:rsid w:val="00D43340"/>
    <w:rsid w:val="00D438B6"/>
    <w:rsid w:val="00D43F30"/>
    <w:rsid w:val="00D44F39"/>
    <w:rsid w:val="00D4532E"/>
    <w:rsid w:val="00D51A90"/>
    <w:rsid w:val="00D52BBE"/>
    <w:rsid w:val="00D563FB"/>
    <w:rsid w:val="00D56F7B"/>
    <w:rsid w:val="00D60264"/>
    <w:rsid w:val="00D62542"/>
    <w:rsid w:val="00D64776"/>
    <w:rsid w:val="00D65009"/>
    <w:rsid w:val="00D67434"/>
    <w:rsid w:val="00D67613"/>
    <w:rsid w:val="00D75131"/>
    <w:rsid w:val="00D76334"/>
    <w:rsid w:val="00D76A44"/>
    <w:rsid w:val="00D76DA8"/>
    <w:rsid w:val="00D77026"/>
    <w:rsid w:val="00D82D66"/>
    <w:rsid w:val="00D84B03"/>
    <w:rsid w:val="00D8611A"/>
    <w:rsid w:val="00D872C6"/>
    <w:rsid w:val="00D87DD9"/>
    <w:rsid w:val="00D902CD"/>
    <w:rsid w:val="00D9396E"/>
    <w:rsid w:val="00D9472E"/>
    <w:rsid w:val="00D95CAC"/>
    <w:rsid w:val="00DA3A2D"/>
    <w:rsid w:val="00DA3F7E"/>
    <w:rsid w:val="00DA56D2"/>
    <w:rsid w:val="00DA5B66"/>
    <w:rsid w:val="00DA6962"/>
    <w:rsid w:val="00DB037D"/>
    <w:rsid w:val="00DB2498"/>
    <w:rsid w:val="00DB471B"/>
    <w:rsid w:val="00DB48D8"/>
    <w:rsid w:val="00DB5FD3"/>
    <w:rsid w:val="00DB7DE0"/>
    <w:rsid w:val="00DC0493"/>
    <w:rsid w:val="00DC5D2B"/>
    <w:rsid w:val="00DC7A7F"/>
    <w:rsid w:val="00DD039A"/>
    <w:rsid w:val="00DD03A4"/>
    <w:rsid w:val="00DD2438"/>
    <w:rsid w:val="00DD307B"/>
    <w:rsid w:val="00DD456F"/>
    <w:rsid w:val="00DD4A05"/>
    <w:rsid w:val="00DD50CF"/>
    <w:rsid w:val="00DD71D5"/>
    <w:rsid w:val="00DE18F4"/>
    <w:rsid w:val="00DE1D50"/>
    <w:rsid w:val="00DE3390"/>
    <w:rsid w:val="00DF586A"/>
    <w:rsid w:val="00E02478"/>
    <w:rsid w:val="00E065FC"/>
    <w:rsid w:val="00E06DC5"/>
    <w:rsid w:val="00E12C9A"/>
    <w:rsid w:val="00E1552B"/>
    <w:rsid w:val="00E16A98"/>
    <w:rsid w:val="00E231D5"/>
    <w:rsid w:val="00E243E0"/>
    <w:rsid w:val="00E26EDF"/>
    <w:rsid w:val="00E30059"/>
    <w:rsid w:val="00E307A2"/>
    <w:rsid w:val="00E3087A"/>
    <w:rsid w:val="00E316A5"/>
    <w:rsid w:val="00E3282B"/>
    <w:rsid w:val="00E351BC"/>
    <w:rsid w:val="00E36F36"/>
    <w:rsid w:val="00E424B0"/>
    <w:rsid w:val="00E42BEE"/>
    <w:rsid w:val="00E42D9B"/>
    <w:rsid w:val="00E4319A"/>
    <w:rsid w:val="00E506C4"/>
    <w:rsid w:val="00E50FBB"/>
    <w:rsid w:val="00E526A4"/>
    <w:rsid w:val="00E52822"/>
    <w:rsid w:val="00E52C4C"/>
    <w:rsid w:val="00E57295"/>
    <w:rsid w:val="00E70BAD"/>
    <w:rsid w:val="00E7207F"/>
    <w:rsid w:val="00E73449"/>
    <w:rsid w:val="00E74186"/>
    <w:rsid w:val="00E826A0"/>
    <w:rsid w:val="00E82F22"/>
    <w:rsid w:val="00E8500A"/>
    <w:rsid w:val="00E85070"/>
    <w:rsid w:val="00E90AAF"/>
    <w:rsid w:val="00E916D3"/>
    <w:rsid w:val="00E935E6"/>
    <w:rsid w:val="00E94971"/>
    <w:rsid w:val="00E97D48"/>
    <w:rsid w:val="00EA1492"/>
    <w:rsid w:val="00EB06F0"/>
    <w:rsid w:val="00EB4E46"/>
    <w:rsid w:val="00EC0F80"/>
    <w:rsid w:val="00EC16DF"/>
    <w:rsid w:val="00EC1CE5"/>
    <w:rsid w:val="00EC4CEF"/>
    <w:rsid w:val="00EC54B5"/>
    <w:rsid w:val="00ED3F4D"/>
    <w:rsid w:val="00ED5CC0"/>
    <w:rsid w:val="00ED6818"/>
    <w:rsid w:val="00EE29D3"/>
    <w:rsid w:val="00EE2F0D"/>
    <w:rsid w:val="00EE34BE"/>
    <w:rsid w:val="00EE4D02"/>
    <w:rsid w:val="00EE6381"/>
    <w:rsid w:val="00EE6D5D"/>
    <w:rsid w:val="00EE7E66"/>
    <w:rsid w:val="00EF00A4"/>
    <w:rsid w:val="00EF0A1E"/>
    <w:rsid w:val="00EF58A3"/>
    <w:rsid w:val="00EF6E8E"/>
    <w:rsid w:val="00F041BC"/>
    <w:rsid w:val="00F058CE"/>
    <w:rsid w:val="00F05CCC"/>
    <w:rsid w:val="00F06525"/>
    <w:rsid w:val="00F0740A"/>
    <w:rsid w:val="00F1032A"/>
    <w:rsid w:val="00F149AF"/>
    <w:rsid w:val="00F16433"/>
    <w:rsid w:val="00F215C7"/>
    <w:rsid w:val="00F21B06"/>
    <w:rsid w:val="00F2288F"/>
    <w:rsid w:val="00F23847"/>
    <w:rsid w:val="00F250C6"/>
    <w:rsid w:val="00F2517F"/>
    <w:rsid w:val="00F27F94"/>
    <w:rsid w:val="00F31142"/>
    <w:rsid w:val="00F3198A"/>
    <w:rsid w:val="00F31A6F"/>
    <w:rsid w:val="00F32275"/>
    <w:rsid w:val="00F32539"/>
    <w:rsid w:val="00F32FE9"/>
    <w:rsid w:val="00F331BE"/>
    <w:rsid w:val="00F33D01"/>
    <w:rsid w:val="00F50E54"/>
    <w:rsid w:val="00F51CCC"/>
    <w:rsid w:val="00F559B0"/>
    <w:rsid w:val="00F56D10"/>
    <w:rsid w:val="00F61E3C"/>
    <w:rsid w:val="00F651CE"/>
    <w:rsid w:val="00F6605D"/>
    <w:rsid w:val="00F67076"/>
    <w:rsid w:val="00F70F9A"/>
    <w:rsid w:val="00F800EF"/>
    <w:rsid w:val="00F8425D"/>
    <w:rsid w:val="00F87983"/>
    <w:rsid w:val="00F87DF3"/>
    <w:rsid w:val="00F91C5C"/>
    <w:rsid w:val="00F92760"/>
    <w:rsid w:val="00F93603"/>
    <w:rsid w:val="00F96657"/>
    <w:rsid w:val="00FA1FAD"/>
    <w:rsid w:val="00FA287B"/>
    <w:rsid w:val="00FA2F5A"/>
    <w:rsid w:val="00FA3E09"/>
    <w:rsid w:val="00FB0846"/>
    <w:rsid w:val="00FB270B"/>
    <w:rsid w:val="00FB346B"/>
    <w:rsid w:val="00FB4E32"/>
    <w:rsid w:val="00FB5FBA"/>
    <w:rsid w:val="00FB68C4"/>
    <w:rsid w:val="00FC0892"/>
    <w:rsid w:val="00FC0EC2"/>
    <w:rsid w:val="00FC1D2F"/>
    <w:rsid w:val="00FC6790"/>
    <w:rsid w:val="00FD4593"/>
    <w:rsid w:val="00FD7FFA"/>
    <w:rsid w:val="00FE086A"/>
    <w:rsid w:val="00FE09C2"/>
    <w:rsid w:val="00FE6173"/>
    <w:rsid w:val="00FE7833"/>
    <w:rsid w:val="00FF30CB"/>
    <w:rsid w:val="00FF55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5167BB-84DA-47D7-AE19-FAF5A0E6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8"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892"/>
    <w:pPr>
      <w:spacing w:line="312" w:lineRule="auto"/>
    </w:pPr>
    <w:rPr>
      <w:rFonts w:ascii="Segoe UI" w:hAnsi="Segoe UI" w:cs="Segoe UI"/>
      <w:sz w:val="20"/>
      <w:szCs w:val="20"/>
      <w:lang w:val="en-US"/>
    </w:rPr>
  </w:style>
  <w:style w:type="paragraph" w:styleId="Titre1">
    <w:name w:val="heading 1"/>
    <w:aliases w:val="Titre1"/>
    <w:basedOn w:val="Normal"/>
    <w:next w:val="Normal"/>
    <w:link w:val="Titre1Car"/>
    <w:qFormat/>
    <w:rsid w:val="00246466"/>
    <w:pPr>
      <w:pageBreakBefore/>
      <w:numPr>
        <w:numId w:val="4"/>
      </w:numPr>
      <w:pBdr>
        <w:bottom w:val="single" w:sz="4" w:space="1" w:color="FF562E"/>
      </w:pBdr>
      <w:tabs>
        <w:tab w:val="left" w:pos="709"/>
      </w:tabs>
      <w:spacing w:before="120" w:after="360" w:line="240" w:lineRule="auto"/>
      <w:ind w:left="709" w:hanging="709"/>
      <w:outlineLvl w:val="0"/>
    </w:pPr>
    <w:rPr>
      <w:rFonts w:ascii="Segoe UI Light" w:eastAsia="Calibri" w:hAnsi="Segoe UI Light" w:cs="Times New Roman"/>
      <w:smallCaps/>
      <w:color w:val="F26140"/>
      <w:sz w:val="52"/>
      <w:szCs w:val="22"/>
    </w:rPr>
  </w:style>
  <w:style w:type="paragraph" w:styleId="Titre2">
    <w:name w:val="heading 2"/>
    <w:aliases w:val="Titre2"/>
    <w:basedOn w:val="Normal"/>
    <w:next w:val="Normal"/>
    <w:link w:val="Titre2Car"/>
    <w:unhideWhenUsed/>
    <w:qFormat/>
    <w:rsid w:val="0096458B"/>
    <w:pPr>
      <w:numPr>
        <w:ilvl w:val="1"/>
        <w:numId w:val="4"/>
      </w:numPr>
      <w:tabs>
        <w:tab w:val="left" w:pos="1134"/>
      </w:tabs>
      <w:spacing w:before="360" w:after="240"/>
      <w:ind w:left="1135" w:hanging="851"/>
      <w:outlineLvl w:val="1"/>
    </w:pPr>
    <w:rPr>
      <w:rFonts w:ascii="Segoe UI Light" w:eastAsia="Calibri" w:hAnsi="Segoe UI Light" w:cs="Times New Roman"/>
      <w:b/>
      <w:smallCaps/>
      <w:color w:val="002942"/>
      <w:sz w:val="36"/>
      <w:szCs w:val="22"/>
    </w:rPr>
  </w:style>
  <w:style w:type="paragraph" w:styleId="Titre3">
    <w:name w:val="heading 3"/>
    <w:aliases w:val="Titre3"/>
    <w:basedOn w:val="Normal"/>
    <w:next w:val="Normal"/>
    <w:link w:val="Titre3Car"/>
    <w:unhideWhenUsed/>
    <w:qFormat/>
    <w:rsid w:val="008A33ED"/>
    <w:pPr>
      <w:numPr>
        <w:ilvl w:val="2"/>
        <w:numId w:val="4"/>
      </w:numPr>
      <w:tabs>
        <w:tab w:val="left" w:pos="1843"/>
      </w:tabs>
      <w:spacing w:before="360" w:after="240"/>
      <w:ind w:left="1843" w:hanging="1072"/>
      <w:outlineLvl w:val="2"/>
    </w:pPr>
    <w:rPr>
      <w:rFonts w:ascii="Segoe UI Semibold" w:eastAsia="Calibri" w:hAnsi="Segoe UI Semibold" w:cs="Times New Roman"/>
      <w:color w:val="F26140"/>
      <w:sz w:val="28"/>
      <w:szCs w:val="22"/>
    </w:rPr>
  </w:style>
  <w:style w:type="paragraph" w:styleId="Titre4">
    <w:name w:val="heading 4"/>
    <w:aliases w:val="Titre4"/>
    <w:basedOn w:val="Normal"/>
    <w:next w:val="Normal"/>
    <w:link w:val="Titre4Car"/>
    <w:unhideWhenUsed/>
    <w:qFormat/>
    <w:rsid w:val="0098266D"/>
    <w:pPr>
      <w:numPr>
        <w:ilvl w:val="3"/>
        <w:numId w:val="4"/>
      </w:numPr>
      <w:tabs>
        <w:tab w:val="left" w:pos="2127"/>
      </w:tabs>
      <w:spacing w:before="120" w:after="240"/>
      <w:ind w:left="2127" w:hanging="1047"/>
      <w:outlineLvl w:val="3"/>
    </w:pPr>
    <w:rPr>
      <w:rFonts w:ascii="Segoe UI Semibold" w:eastAsia="Calibri" w:hAnsi="Segoe UI Semibold" w:cs="Times New Roman"/>
      <w:i/>
      <w:color w:val="002942"/>
      <w:sz w:val="24"/>
      <w:szCs w:val="22"/>
    </w:rPr>
  </w:style>
  <w:style w:type="paragraph" w:styleId="Titre5">
    <w:name w:val="heading 5"/>
    <w:aliases w:val="Titre5"/>
    <w:basedOn w:val="Normal"/>
    <w:next w:val="Normal"/>
    <w:link w:val="Titre5Car"/>
    <w:unhideWhenUsed/>
    <w:qFormat/>
    <w:rsid w:val="0098266D"/>
    <w:pPr>
      <w:numPr>
        <w:ilvl w:val="4"/>
        <w:numId w:val="4"/>
      </w:numPr>
      <w:tabs>
        <w:tab w:val="left" w:pos="2694"/>
      </w:tabs>
      <w:spacing w:before="120" w:after="240"/>
      <w:ind w:left="2694" w:hanging="1254"/>
      <w:jc w:val="both"/>
      <w:outlineLvl w:val="4"/>
    </w:pPr>
    <w:rPr>
      <w:rFonts w:ascii="Segoe UI Semibold" w:eastAsia="Calibri" w:hAnsi="Segoe UI Semibold" w:cs="Times New Roman"/>
      <w:szCs w:val="22"/>
    </w:rPr>
  </w:style>
  <w:style w:type="paragraph" w:styleId="Titre6">
    <w:name w:val="heading 6"/>
    <w:basedOn w:val="Normal"/>
    <w:next w:val="Normal"/>
    <w:link w:val="Titre6Car"/>
    <w:uiPriority w:val="9"/>
    <w:semiHidden/>
    <w:unhideWhenUsed/>
    <w:rsid w:val="00F05CCC"/>
    <w:pPr>
      <w:keepNext/>
      <w:keepLines/>
      <w:spacing w:before="40" w:after="0"/>
      <w:outlineLvl w:val="5"/>
    </w:pPr>
    <w:rPr>
      <w:rFonts w:asciiTheme="majorHAnsi" w:eastAsiaTheme="majorEastAsia" w:hAnsiTheme="majorHAnsi" w:cstheme="majorBidi"/>
      <w:color w:val="951C00" w:themeColor="accent1" w:themeShade="7F"/>
    </w:rPr>
  </w:style>
  <w:style w:type="paragraph" w:styleId="Titre7">
    <w:name w:val="heading 7"/>
    <w:basedOn w:val="Normal"/>
    <w:next w:val="Normal"/>
    <w:link w:val="Titre7Car"/>
    <w:uiPriority w:val="9"/>
    <w:semiHidden/>
    <w:unhideWhenUsed/>
    <w:qFormat/>
    <w:rsid w:val="00F05CCC"/>
    <w:pPr>
      <w:keepNext/>
      <w:keepLines/>
      <w:spacing w:before="40" w:after="0"/>
      <w:outlineLvl w:val="6"/>
    </w:pPr>
    <w:rPr>
      <w:rFonts w:asciiTheme="majorHAnsi" w:eastAsiaTheme="majorEastAsia" w:hAnsiTheme="majorHAnsi" w:cstheme="majorBidi"/>
      <w:i/>
      <w:iCs/>
      <w:color w:val="951C00" w:themeColor="accent1" w:themeShade="7F"/>
    </w:rPr>
  </w:style>
  <w:style w:type="paragraph" w:styleId="Titre8">
    <w:name w:val="heading 8"/>
    <w:basedOn w:val="Normal"/>
    <w:next w:val="Normal"/>
    <w:link w:val="Titre8Car"/>
    <w:uiPriority w:val="9"/>
    <w:semiHidden/>
    <w:unhideWhenUsed/>
    <w:qFormat/>
    <w:rsid w:val="00F05CC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05CC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1124A"/>
    <w:pPr>
      <w:tabs>
        <w:tab w:val="center" w:pos="4536"/>
        <w:tab w:val="right" w:pos="9072"/>
      </w:tabs>
      <w:spacing w:after="0" w:line="240" w:lineRule="auto"/>
    </w:pPr>
    <w:rPr>
      <w:color w:val="FF562E" w:themeColor="accent1"/>
    </w:rPr>
  </w:style>
  <w:style w:type="character" w:customStyle="1" w:styleId="En-tteCar">
    <w:name w:val="En-tête Car"/>
    <w:basedOn w:val="Policepardfaut"/>
    <w:link w:val="En-tte"/>
    <w:uiPriority w:val="99"/>
    <w:rsid w:val="00C1124A"/>
    <w:rPr>
      <w:rFonts w:ascii="Segoe UI" w:hAnsi="Segoe UI" w:cs="Segoe UI"/>
      <w:color w:val="FF562E" w:themeColor="accent1"/>
      <w:sz w:val="20"/>
      <w:szCs w:val="20"/>
    </w:rPr>
  </w:style>
  <w:style w:type="paragraph" w:styleId="Pieddepage">
    <w:name w:val="footer"/>
    <w:basedOn w:val="Normal"/>
    <w:link w:val="PieddepageCar"/>
    <w:uiPriority w:val="99"/>
    <w:unhideWhenUsed/>
    <w:rsid w:val="00C1124A"/>
    <w:pPr>
      <w:tabs>
        <w:tab w:val="right" w:pos="9072"/>
      </w:tabs>
      <w:spacing w:after="0"/>
    </w:pPr>
    <w:rPr>
      <w:color w:val="FF562E" w:themeColor="accent1"/>
    </w:rPr>
  </w:style>
  <w:style w:type="character" w:customStyle="1" w:styleId="PieddepageCar">
    <w:name w:val="Pied de page Car"/>
    <w:basedOn w:val="Policepardfaut"/>
    <w:link w:val="Pieddepage"/>
    <w:uiPriority w:val="99"/>
    <w:rsid w:val="00C1124A"/>
    <w:rPr>
      <w:rFonts w:ascii="Segoe UI" w:hAnsi="Segoe UI" w:cs="Segoe UI"/>
      <w:color w:val="FF562E" w:themeColor="accent1"/>
      <w:sz w:val="20"/>
      <w:szCs w:val="20"/>
    </w:rPr>
  </w:style>
  <w:style w:type="paragraph" w:customStyle="1" w:styleId="En-tteTitre">
    <w:name w:val="En-tête Titre"/>
    <w:basedOn w:val="En-tte"/>
    <w:qFormat/>
    <w:rsid w:val="00C1124A"/>
    <w:rPr>
      <w:b/>
      <w:sz w:val="24"/>
    </w:rPr>
  </w:style>
  <w:style w:type="paragraph" w:styleId="Titre">
    <w:name w:val="Title"/>
    <w:basedOn w:val="Normal"/>
    <w:next w:val="Normal"/>
    <w:link w:val="TitreCar"/>
    <w:uiPriority w:val="10"/>
    <w:qFormat/>
    <w:rsid w:val="003061A8"/>
    <w:pPr>
      <w:pageBreakBefore/>
      <w:spacing w:before="480" w:after="0"/>
      <w:contextualSpacing/>
      <w:jc w:val="center"/>
    </w:pPr>
    <w:rPr>
      <w:rFonts w:asciiTheme="majorHAnsi" w:eastAsiaTheme="majorEastAsia" w:hAnsiTheme="majorHAnsi" w:cstheme="majorBidi"/>
      <w:smallCaps/>
      <w:color w:val="002942" w:themeColor="text2"/>
      <w:spacing w:val="-10"/>
      <w:kern w:val="28"/>
      <w:sz w:val="56"/>
      <w:szCs w:val="56"/>
    </w:rPr>
  </w:style>
  <w:style w:type="character" w:customStyle="1" w:styleId="TitreCar">
    <w:name w:val="Titre Car"/>
    <w:basedOn w:val="Policepardfaut"/>
    <w:link w:val="Titre"/>
    <w:uiPriority w:val="10"/>
    <w:rsid w:val="003061A8"/>
    <w:rPr>
      <w:rFonts w:asciiTheme="majorHAnsi" w:eastAsiaTheme="majorEastAsia" w:hAnsiTheme="majorHAnsi" w:cstheme="majorBidi"/>
      <w:smallCaps/>
      <w:color w:val="002942" w:themeColor="text2"/>
      <w:spacing w:val="-10"/>
      <w:kern w:val="28"/>
      <w:sz w:val="56"/>
      <w:szCs w:val="56"/>
      <w:lang w:val="en-US"/>
    </w:rPr>
  </w:style>
  <w:style w:type="paragraph" w:customStyle="1" w:styleId="TitreVersioning">
    <w:name w:val="TitreVersioning"/>
    <w:basedOn w:val="Normal"/>
    <w:link w:val="TitreVersioningCar"/>
    <w:qFormat/>
    <w:rsid w:val="00691198"/>
    <w:pPr>
      <w:tabs>
        <w:tab w:val="left" w:pos="284"/>
      </w:tabs>
      <w:spacing w:before="240" w:after="120"/>
      <w:jc w:val="both"/>
    </w:pPr>
    <w:rPr>
      <w:rFonts w:eastAsia="Calibri" w:cs="Times New Roman"/>
      <w:b/>
      <w:color w:val="FF562E" w:themeColor="accent1"/>
      <w:sz w:val="28"/>
      <w:szCs w:val="22"/>
    </w:rPr>
  </w:style>
  <w:style w:type="character" w:customStyle="1" w:styleId="TitreVersioningCar">
    <w:name w:val="TitreVersioning Car"/>
    <w:basedOn w:val="Policepardfaut"/>
    <w:link w:val="TitreVersioning"/>
    <w:rsid w:val="00691198"/>
    <w:rPr>
      <w:rFonts w:ascii="Segoe UI" w:eastAsia="Calibri" w:hAnsi="Segoe UI" w:cs="Times New Roman"/>
      <w:b/>
      <w:color w:val="FF562E" w:themeColor="accent1"/>
      <w:sz w:val="28"/>
      <w:lang w:val="en-US"/>
    </w:rPr>
  </w:style>
  <w:style w:type="table" w:styleId="Grilledutableau">
    <w:name w:val="Table Grid"/>
    <w:basedOn w:val="TableauNormal"/>
    <w:uiPriority w:val="39"/>
    <w:rsid w:val="00C112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eple">
    <w:name w:val="Subtle Emphasis"/>
    <w:aliases w:val="Emphase ACTIMAGE,Emphase"/>
    <w:basedOn w:val="Policepardfaut"/>
    <w:uiPriority w:val="1"/>
    <w:qFormat/>
    <w:rsid w:val="00C1124A"/>
    <w:rPr>
      <w:b/>
      <w:iCs/>
      <w:color w:val="002942" w:themeColor="text2"/>
    </w:rPr>
  </w:style>
  <w:style w:type="character" w:styleId="Emphaseintense">
    <w:name w:val="Intense Emphasis"/>
    <w:basedOn w:val="Policepardfaut"/>
    <w:uiPriority w:val="21"/>
    <w:qFormat/>
    <w:rsid w:val="00C1124A"/>
    <w:rPr>
      <w:b/>
      <w:iCs/>
      <w:color w:val="FF562E" w:themeColor="accent1"/>
    </w:rPr>
  </w:style>
  <w:style w:type="character" w:styleId="lev">
    <w:name w:val="Strong"/>
    <w:basedOn w:val="Policepardfaut"/>
    <w:uiPriority w:val="22"/>
    <w:qFormat/>
    <w:rsid w:val="003C1CC2"/>
    <w:rPr>
      <w:b/>
      <w:bCs/>
    </w:rPr>
  </w:style>
  <w:style w:type="character" w:styleId="Lienhypertexte">
    <w:name w:val="Hyperlink"/>
    <w:basedOn w:val="Policepardfaut"/>
    <w:uiPriority w:val="99"/>
    <w:unhideWhenUsed/>
    <w:rsid w:val="003C1CC2"/>
    <w:rPr>
      <w:color w:val="FF562E" w:themeColor="hyperlink"/>
      <w:u w:val="single"/>
    </w:rPr>
  </w:style>
  <w:style w:type="table" w:customStyle="1" w:styleId="Actimage">
    <w:name w:val="Actimage"/>
    <w:basedOn w:val="TableauNormal"/>
    <w:uiPriority w:val="99"/>
    <w:rsid w:val="00FD7FFA"/>
    <w:pPr>
      <w:spacing w:before="120" w:after="120" w:line="240" w:lineRule="auto"/>
    </w:pPr>
    <w:tblPr>
      <w:tblStyleRowBandSize w:val="1"/>
    </w:tblPr>
    <w:tblStylePr w:type="firstRow">
      <w:rPr>
        <w:rFonts w:ascii="Segoe UI" w:hAnsi="Segoe UI"/>
        <w:b/>
        <w:caps w:val="0"/>
        <w:smallCaps/>
        <w:color w:val="002942" w:themeColor="text2"/>
        <w:sz w:val="22"/>
      </w:rPr>
      <w:tblPr/>
      <w:tcPr>
        <w:tcBorders>
          <w:bottom w:val="single" w:sz="18" w:space="0" w:color="FF562E" w:themeColor="accent1"/>
        </w:tcBorders>
      </w:tcPr>
    </w:tblStylePr>
    <w:tblStylePr w:type="firstCol">
      <w:rPr>
        <w:rFonts w:ascii="Segoe UI Semibold" w:hAnsi="Segoe UI Semibold"/>
        <w:b w:val="0"/>
        <w:color w:val="FF562E" w:themeColor="accent1"/>
      </w:rPr>
    </w:tblStylePr>
    <w:tblStylePr w:type="band1Horz">
      <w:tblPr/>
      <w:tcPr>
        <w:tcBorders>
          <w:bottom w:val="single" w:sz="4" w:space="0" w:color="FFFFFF" w:themeColor="background1"/>
        </w:tcBorders>
        <w:shd w:val="clear" w:color="auto" w:fill="E6E6E6" w:themeFill="accent2"/>
      </w:tcPr>
    </w:tblStylePr>
    <w:tblStylePr w:type="band2Horz">
      <w:tblPr/>
      <w:tcPr>
        <w:tcBorders>
          <w:bottom w:val="single" w:sz="4" w:space="0" w:color="FFFFFF" w:themeColor="background1"/>
        </w:tcBorders>
        <w:shd w:val="clear" w:color="auto" w:fill="E6E6E6" w:themeFill="accent2"/>
      </w:tcPr>
    </w:tblStylePr>
  </w:style>
  <w:style w:type="table" w:customStyle="1" w:styleId="Actimage2">
    <w:name w:val="Actimage 2"/>
    <w:basedOn w:val="Actimage"/>
    <w:uiPriority w:val="99"/>
    <w:rsid w:val="00991AB4"/>
    <w:tblPr/>
    <w:tblStylePr w:type="firstRow">
      <w:rPr>
        <w:rFonts w:ascii="Segoe UI" w:hAnsi="Segoe UI"/>
        <w:b/>
        <w:caps w:val="0"/>
        <w:smallCaps/>
        <w:color w:val="002942" w:themeColor="text2"/>
        <w:sz w:val="22"/>
      </w:rPr>
      <w:tblPr/>
      <w:tcPr>
        <w:tcBorders>
          <w:bottom w:val="single" w:sz="18" w:space="0" w:color="FF562E" w:themeColor="accent1"/>
        </w:tcBorders>
      </w:tcPr>
    </w:tblStylePr>
    <w:tblStylePr w:type="firstCol">
      <w:rPr>
        <w:rFonts w:ascii="Segoe UI" w:hAnsi="Segoe UI"/>
        <w:b/>
        <w:color w:val="FFFFFF" w:themeColor="background1"/>
      </w:rPr>
      <w:tblPr/>
      <w:tcPr>
        <w:shd w:val="clear" w:color="auto" w:fill="A6A6A6" w:themeFill="background1" w:themeFillShade="A6"/>
      </w:tcPr>
    </w:tblStylePr>
    <w:tblStylePr w:type="band1Horz">
      <w:tblPr/>
      <w:tcPr>
        <w:tcBorders>
          <w:bottom w:val="single" w:sz="4" w:space="0" w:color="FFFFFF" w:themeColor="background1"/>
        </w:tcBorders>
        <w:shd w:val="clear" w:color="auto" w:fill="E6E6E6" w:themeFill="accent2"/>
      </w:tcPr>
    </w:tblStylePr>
    <w:tblStylePr w:type="band2Horz">
      <w:tblPr/>
      <w:tcPr>
        <w:tcBorders>
          <w:bottom w:val="single" w:sz="4" w:space="0" w:color="FFFFFF" w:themeColor="background1"/>
        </w:tcBorders>
        <w:shd w:val="clear" w:color="auto" w:fill="E6E6E6" w:themeFill="accent2"/>
      </w:tcPr>
    </w:tblStylePr>
  </w:style>
  <w:style w:type="character" w:customStyle="1" w:styleId="Titre1Car">
    <w:name w:val="Titre 1 Car"/>
    <w:aliases w:val="Titre1 Car"/>
    <w:basedOn w:val="Policepardfaut"/>
    <w:link w:val="Titre1"/>
    <w:rsid w:val="00246466"/>
    <w:rPr>
      <w:rFonts w:ascii="Segoe UI Light" w:eastAsia="Calibri" w:hAnsi="Segoe UI Light" w:cs="Times New Roman"/>
      <w:smallCaps/>
      <w:color w:val="F26140"/>
      <w:sz w:val="52"/>
      <w:lang w:val="en-US"/>
    </w:rPr>
  </w:style>
  <w:style w:type="paragraph" w:styleId="En-ttedetabledesmatires">
    <w:name w:val="TOC Heading"/>
    <w:basedOn w:val="Titre1"/>
    <w:next w:val="Normal"/>
    <w:uiPriority w:val="39"/>
    <w:unhideWhenUsed/>
    <w:qFormat/>
    <w:rsid w:val="003061A8"/>
    <w:pPr>
      <w:outlineLvl w:val="9"/>
    </w:pPr>
    <w:rPr>
      <w:lang w:eastAsia="fr-FR"/>
    </w:rPr>
  </w:style>
  <w:style w:type="character" w:customStyle="1" w:styleId="Titre2Car">
    <w:name w:val="Titre 2 Car"/>
    <w:aliases w:val="Titre2 Car"/>
    <w:basedOn w:val="Policepardfaut"/>
    <w:link w:val="Titre2"/>
    <w:rsid w:val="0096458B"/>
    <w:rPr>
      <w:rFonts w:ascii="Segoe UI Light" w:eastAsia="Calibri" w:hAnsi="Segoe UI Light" w:cs="Times New Roman"/>
      <w:b/>
      <w:smallCaps/>
      <w:color w:val="002942"/>
      <w:sz w:val="36"/>
      <w:lang w:val="en-US"/>
    </w:rPr>
  </w:style>
  <w:style w:type="character" w:customStyle="1" w:styleId="Titre3Car">
    <w:name w:val="Titre 3 Car"/>
    <w:aliases w:val="Titre3 Car"/>
    <w:basedOn w:val="Policepardfaut"/>
    <w:link w:val="Titre3"/>
    <w:rsid w:val="008A33ED"/>
    <w:rPr>
      <w:rFonts w:ascii="Segoe UI Semibold" w:eastAsia="Calibri" w:hAnsi="Segoe UI Semibold" w:cs="Times New Roman"/>
      <w:color w:val="F26140"/>
      <w:sz w:val="28"/>
      <w:lang w:val="en-US"/>
    </w:rPr>
  </w:style>
  <w:style w:type="character" w:customStyle="1" w:styleId="Titre4Car">
    <w:name w:val="Titre 4 Car"/>
    <w:aliases w:val="Titre4 Car"/>
    <w:basedOn w:val="Policepardfaut"/>
    <w:link w:val="Titre4"/>
    <w:rsid w:val="0098266D"/>
    <w:rPr>
      <w:rFonts w:ascii="Segoe UI Semibold" w:eastAsia="Calibri" w:hAnsi="Segoe UI Semibold" w:cs="Times New Roman"/>
      <w:i/>
      <w:color w:val="002942"/>
      <w:sz w:val="24"/>
    </w:rPr>
  </w:style>
  <w:style w:type="character" w:customStyle="1" w:styleId="Titre5Car">
    <w:name w:val="Titre 5 Car"/>
    <w:aliases w:val="Titre5 Car"/>
    <w:basedOn w:val="Policepardfaut"/>
    <w:link w:val="Titre5"/>
    <w:rsid w:val="0098266D"/>
    <w:rPr>
      <w:rFonts w:ascii="Segoe UI Semibold" w:eastAsia="Calibri" w:hAnsi="Segoe UI Semibold" w:cs="Times New Roman"/>
      <w:sz w:val="20"/>
    </w:rPr>
  </w:style>
  <w:style w:type="character" w:customStyle="1" w:styleId="Titre6Car">
    <w:name w:val="Titre 6 Car"/>
    <w:basedOn w:val="Policepardfaut"/>
    <w:link w:val="Titre6"/>
    <w:uiPriority w:val="9"/>
    <w:semiHidden/>
    <w:rsid w:val="00F05CCC"/>
    <w:rPr>
      <w:rFonts w:asciiTheme="majorHAnsi" w:eastAsiaTheme="majorEastAsia" w:hAnsiTheme="majorHAnsi" w:cstheme="majorBidi"/>
      <w:color w:val="951C00" w:themeColor="accent1" w:themeShade="7F"/>
      <w:sz w:val="20"/>
      <w:szCs w:val="20"/>
    </w:rPr>
  </w:style>
  <w:style w:type="character" w:customStyle="1" w:styleId="Titre7Car">
    <w:name w:val="Titre 7 Car"/>
    <w:basedOn w:val="Policepardfaut"/>
    <w:link w:val="Titre7"/>
    <w:uiPriority w:val="9"/>
    <w:semiHidden/>
    <w:rsid w:val="00F05CCC"/>
    <w:rPr>
      <w:rFonts w:asciiTheme="majorHAnsi" w:eastAsiaTheme="majorEastAsia" w:hAnsiTheme="majorHAnsi" w:cstheme="majorBidi"/>
      <w:i/>
      <w:iCs/>
      <w:color w:val="951C00" w:themeColor="accent1" w:themeShade="7F"/>
      <w:sz w:val="20"/>
      <w:szCs w:val="20"/>
    </w:rPr>
  </w:style>
  <w:style w:type="character" w:customStyle="1" w:styleId="Titre8Car">
    <w:name w:val="Titre 8 Car"/>
    <w:basedOn w:val="Policepardfaut"/>
    <w:link w:val="Titre8"/>
    <w:uiPriority w:val="9"/>
    <w:semiHidden/>
    <w:rsid w:val="00F05CC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05CCC"/>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FC0892"/>
    <w:pPr>
      <w:tabs>
        <w:tab w:val="left" w:pos="426"/>
        <w:tab w:val="right" w:leader="dot" w:pos="9062"/>
      </w:tabs>
      <w:spacing w:after="60"/>
    </w:pPr>
    <w:rPr>
      <w:b/>
      <w:noProof/>
      <w:color w:val="002942" w:themeColor="text2"/>
      <w:sz w:val="24"/>
      <w:lang w:val="fr-FR"/>
    </w:rPr>
  </w:style>
  <w:style w:type="paragraph" w:styleId="TM2">
    <w:name w:val="toc 2"/>
    <w:basedOn w:val="Normal"/>
    <w:next w:val="Normal"/>
    <w:autoRedefine/>
    <w:uiPriority w:val="39"/>
    <w:unhideWhenUsed/>
    <w:rsid w:val="00FC0892"/>
    <w:pPr>
      <w:tabs>
        <w:tab w:val="left" w:pos="709"/>
        <w:tab w:val="right" w:leader="dot" w:pos="9062"/>
      </w:tabs>
      <w:spacing w:after="60"/>
      <w:ind w:left="198"/>
    </w:pPr>
    <w:rPr>
      <w:sz w:val="22"/>
      <w:lang w:val="fr-FR"/>
    </w:rPr>
  </w:style>
  <w:style w:type="paragraph" w:styleId="TM3">
    <w:name w:val="toc 3"/>
    <w:basedOn w:val="Normal"/>
    <w:next w:val="Normal"/>
    <w:autoRedefine/>
    <w:uiPriority w:val="39"/>
    <w:unhideWhenUsed/>
    <w:rsid w:val="00FC0892"/>
    <w:pPr>
      <w:tabs>
        <w:tab w:val="left" w:pos="1134"/>
        <w:tab w:val="right" w:leader="dot" w:pos="9062"/>
      </w:tabs>
      <w:spacing w:after="60"/>
      <w:ind w:left="403"/>
    </w:pPr>
  </w:style>
  <w:style w:type="paragraph" w:styleId="Paragraphedeliste">
    <w:name w:val="List Paragraph"/>
    <w:basedOn w:val="Normal"/>
    <w:uiPriority w:val="34"/>
    <w:qFormat/>
    <w:rsid w:val="00173B04"/>
    <w:pPr>
      <w:numPr>
        <w:numId w:val="12"/>
      </w:numPr>
      <w:spacing w:before="120" w:after="120"/>
      <w:ind w:left="357" w:hanging="357"/>
      <w:contextualSpacing/>
    </w:pPr>
  </w:style>
  <w:style w:type="paragraph" w:styleId="Liste">
    <w:name w:val="List"/>
    <w:basedOn w:val="Paragraphedeliste"/>
    <w:link w:val="ListeCar"/>
    <w:uiPriority w:val="8"/>
    <w:unhideWhenUsed/>
    <w:qFormat/>
    <w:rsid w:val="00F05CCC"/>
    <w:pPr>
      <w:tabs>
        <w:tab w:val="left" w:pos="284"/>
      </w:tabs>
      <w:jc w:val="both"/>
    </w:pPr>
    <w:rPr>
      <w:rFonts w:eastAsia="Calibri" w:cs="Times New Roman"/>
      <w:szCs w:val="22"/>
    </w:rPr>
  </w:style>
  <w:style w:type="paragraph" w:customStyle="1" w:styleId="Renvoi">
    <w:name w:val="Renvoi"/>
    <w:basedOn w:val="Normal"/>
    <w:next w:val="Normal"/>
    <w:link w:val="RenvoiCar"/>
    <w:uiPriority w:val="3"/>
    <w:qFormat/>
    <w:rsid w:val="000C227A"/>
    <w:pPr>
      <w:numPr>
        <w:numId w:val="13"/>
      </w:numPr>
      <w:spacing w:before="240" w:after="120"/>
      <w:ind w:left="357" w:hanging="357"/>
      <w:jc w:val="both"/>
    </w:pPr>
    <w:rPr>
      <w:rFonts w:eastAsia="Times New Roman" w:cs="Times New Roman"/>
      <w:color w:val="F26140"/>
      <w:sz w:val="24"/>
      <w:lang w:val="fr-FR" w:eastAsia="fr-FR" w:bidi="he-IL"/>
    </w:rPr>
  </w:style>
  <w:style w:type="character" w:customStyle="1" w:styleId="RenvoiCar">
    <w:name w:val="Renvoi Car"/>
    <w:basedOn w:val="Policepardfaut"/>
    <w:link w:val="Renvoi"/>
    <w:uiPriority w:val="3"/>
    <w:rsid w:val="000C227A"/>
    <w:rPr>
      <w:rFonts w:ascii="Segoe UI" w:eastAsia="Times New Roman" w:hAnsi="Segoe UI" w:cs="Times New Roman"/>
      <w:color w:val="F26140"/>
      <w:sz w:val="24"/>
      <w:szCs w:val="20"/>
      <w:lang w:eastAsia="fr-FR" w:bidi="he-IL"/>
    </w:rPr>
  </w:style>
  <w:style w:type="paragraph" w:customStyle="1" w:styleId="Encart">
    <w:name w:val="Encart"/>
    <w:basedOn w:val="Normal"/>
    <w:link w:val="EncartCar"/>
    <w:uiPriority w:val="2"/>
    <w:qFormat/>
    <w:rsid w:val="00C457C4"/>
    <w:pPr>
      <w:pBdr>
        <w:top w:val="single" w:sz="2" w:space="8" w:color="E6E6E6" w:themeColor="accent2"/>
        <w:left w:val="single" w:sz="2" w:space="6" w:color="E6E6E6" w:themeColor="accent2"/>
        <w:bottom w:val="single" w:sz="2" w:space="0" w:color="E6E6E6" w:themeColor="accent2"/>
        <w:right w:val="single" w:sz="2" w:space="6" w:color="E6E6E6" w:themeColor="accent2"/>
      </w:pBdr>
      <w:shd w:val="clear" w:color="auto" w:fill="F2F2F2" w:themeFill="background1" w:themeFillShade="F2"/>
      <w:tabs>
        <w:tab w:val="left" w:pos="284"/>
      </w:tabs>
      <w:spacing w:after="0"/>
      <w:jc w:val="both"/>
    </w:pPr>
    <w:rPr>
      <w:rFonts w:ascii="Segoe UI Semibold" w:eastAsia="Calibri" w:hAnsi="Segoe UI Semibold" w:cs="Times New Roman"/>
      <w:szCs w:val="22"/>
      <w:lang w:val="fr-FR"/>
    </w:rPr>
  </w:style>
  <w:style w:type="character" w:customStyle="1" w:styleId="EncartCar">
    <w:name w:val="Encart Car"/>
    <w:basedOn w:val="Policepardfaut"/>
    <w:link w:val="Encart"/>
    <w:uiPriority w:val="2"/>
    <w:rsid w:val="00C457C4"/>
    <w:rPr>
      <w:rFonts w:ascii="Segoe UI Semibold" w:eastAsia="Calibri" w:hAnsi="Segoe UI Semibold" w:cs="Times New Roman"/>
      <w:sz w:val="20"/>
      <w:shd w:val="clear" w:color="auto" w:fill="F2F2F2" w:themeFill="background1" w:themeFillShade="F2"/>
    </w:rPr>
  </w:style>
  <w:style w:type="paragraph" w:styleId="Lgende">
    <w:name w:val="caption"/>
    <w:basedOn w:val="Normal"/>
    <w:next w:val="Normal"/>
    <w:uiPriority w:val="35"/>
    <w:unhideWhenUsed/>
    <w:qFormat/>
    <w:rsid w:val="000C227A"/>
    <w:pPr>
      <w:spacing w:after="200" w:line="240" w:lineRule="auto"/>
      <w:jc w:val="center"/>
    </w:pPr>
    <w:rPr>
      <w:i/>
      <w:iCs/>
      <w:noProof/>
      <w:color w:val="002942" w:themeColor="text2"/>
      <w:szCs w:val="18"/>
      <w:lang w:val="fr-FR" w:eastAsia="fr-FR"/>
    </w:rPr>
  </w:style>
  <w:style w:type="paragraph" w:styleId="Citationintense">
    <w:name w:val="Intense Quote"/>
    <w:basedOn w:val="Normal"/>
    <w:next w:val="Normal"/>
    <w:link w:val="CitationintenseCar"/>
    <w:uiPriority w:val="30"/>
    <w:qFormat/>
    <w:rsid w:val="00520614"/>
    <w:pPr>
      <w:pBdr>
        <w:top w:val="single" w:sz="4" w:space="10" w:color="FF562E" w:themeColor="accent1"/>
        <w:bottom w:val="single" w:sz="4" w:space="10" w:color="FF562E" w:themeColor="accent1"/>
      </w:pBdr>
      <w:spacing w:before="360" w:after="360"/>
      <w:ind w:left="864" w:right="864"/>
      <w:jc w:val="center"/>
    </w:pPr>
    <w:rPr>
      <w:i/>
      <w:iCs/>
      <w:color w:val="FF562E" w:themeColor="accent1"/>
    </w:rPr>
  </w:style>
  <w:style w:type="character" w:customStyle="1" w:styleId="CitationintenseCar">
    <w:name w:val="Citation intense Car"/>
    <w:basedOn w:val="Policepardfaut"/>
    <w:link w:val="Citationintense"/>
    <w:uiPriority w:val="30"/>
    <w:rsid w:val="00520614"/>
    <w:rPr>
      <w:rFonts w:ascii="Segoe UI" w:hAnsi="Segoe UI" w:cs="Segoe UI"/>
      <w:i/>
      <w:iCs/>
      <w:color w:val="FF562E" w:themeColor="accent1"/>
      <w:sz w:val="20"/>
      <w:szCs w:val="20"/>
      <w:lang w:val="en-US"/>
    </w:rPr>
  </w:style>
  <w:style w:type="paragraph" w:styleId="Citation">
    <w:name w:val="Quote"/>
    <w:basedOn w:val="Normal"/>
    <w:next w:val="Normal"/>
    <w:link w:val="CitationCar"/>
    <w:uiPriority w:val="29"/>
    <w:qFormat/>
    <w:rsid w:val="0052061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20614"/>
    <w:rPr>
      <w:rFonts w:ascii="Segoe UI" w:hAnsi="Segoe UI" w:cs="Segoe UI"/>
      <w:i/>
      <w:iCs/>
      <w:color w:val="404040" w:themeColor="text1" w:themeTint="BF"/>
      <w:sz w:val="20"/>
      <w:szCs w:val="20"/>
      <w:lang w:val="en-US"/>
    </w:rPr>
  </w:style>
  <w:style w:type="paragraph" w:customStyle="1" w:styleId="Encartavecfond">
    <w:name w:val="Encart avec fond"/>
    <w:basedOn w:val="Normal"/>
    <w:qFormat/>
    <w:rsid w:val="00520614"/>
    <w:rPr>
      <w:lang w:val="fr-FR"/>
    </w:rPr>
  </w:style>
  <w:style w:type="paragraph" w:customStyle="1" w:styleId="CarteNom">
    <w:name w:val="Carte_Nom"/>
    <w:basedOn w:val="Normal"/>
    <w:link w:val="CarteNomCar"/>
    <w:uiPriority w:val="10"/>
    <w:qFormat/>
    <w:rsid w:val="007A1C2C"/>
    <w:pPr>
      <w:spacing w:after="0" w:line="240" w:lineRule="auto"/>
      <w:ind w:left="708"/>
    </w:pPr>
    <w:rPr>
      <w:rFonts w:ascii="Segoe UI Semibold" w:eastAsia="Calibri" w:hAnsi="Segoe UI Semibold" w:cstheme="minorHAnsi"/>
      <w:caps/>
      <w:sz w:val="32"/>
      <w:szCs w:val="26"/>
      <w:lang w:val="fr-FR"/>
    </w:rPr>
  </w:style>
  <w:style w:type="paragraph" w:customStyle="1" w:styleId="CarteFonction">
    <w:name w:val="Carte_Fonction"/>
    <w:basedOn w:val="Normal"/>
    <w:link w:val="CarteFonctionCar"/>
    <w:uiPriority w:val="11"/>
    <w:qFormat/>
    <w:rsid w:val="007A1C2C"/>
    <w:pPr>
      <w:spacing w:after="0" w:line="240" w:lineRule="auto"/>
      <w:ind w:left="708"/>
      <w:jc w:val="both"/>
    </w:pPr>
    <w:rPr>
      <w:rFonts w:ascii="Segoe UI Semibold" w:eastAsia="Calibri" w:hAnsi="Segoe UI Semibold" w:cstheme="minorHAnsi"/>
      <w:color w:val="FF562E"/>
      <w:sz w:val="28"/>
      <w:szCs w:val="18"/>
      <w:lang w:val="fr-FR"/>
    </w:rPr>
  </w:style>
  <w:style w:type="character" w:customStyle="1" w:styleId="CarteNomCar">
    <w:name w:val="Carte_Nom Car"/>
    <w:basedOn w:val="Policepardfaut"/>
    <w:link w:val="CarteNom"/>
    <w:uiPriority w:val="10"/>
    <w:rsid w:val="007A1C2C"/>
    <w:rPr>
      <w:rFonts w:ascii="Segoe UI Semibold" w:eastAsia="Calibri" w:hAnsi="Segoe UI Semibold" w:cstheme="minorHAnsi"/>
      <w:caps/>
      <w:sz w:val="32"/>
      <w:szCs w:val="26"/>
    </w:rPr>
  </w:style>
  <w:style w:type="paragraph" w:customStyle="1" w:styleId="Cartedtail">
    <w:name w:val="Carte_détail"/>
    <w:basedOn w:val="Normal"/>
    <w:link w:val="CartedtailCar"/>
    <w:uiPriority w:val="12"/>
    <w:qFormat/>
    <w:rsid w:val="007A1C2C"/>
    <w:pPr>
      <w:spacing w:after="0" w:line="240" w:lineRule="auto"/>
      <w:ind w:left="708"/>
      <w:jc w:val="both"/>
    </w:pPr>
    <w:rPr>
      <w:rFonts w:eastAsia="Calibri" w:cstheme="minorHAnsi"/>
      <w:szCs w:val="16"/>
      <w:lang w:val="fr-FR"/>
    </w:rPr>
  </w:style>
  <w:style w:type="character" w:customStyle="1" w:styleId="CarteFonctionCar">
    <w:name w:val="Carte_Fonction Car"/>
    <w:basedOn w:val="Policepardfaut"/>
    <w:link w:val="CarteFonction"/>
    <w:uiPriority w:val="11"/>
    <w:rsid w:val="007A1C2C"/>
    <w:rPr>
      <w:rFonts w:ascii="Segoe UI Semibold" w:eastAsia="Calibri" w:hAnsi="Segoe UI Semibold" w:cstheme="minorHAnsi"/>
      <w:color w:val="FF562E"/>
      <w:sz w:val="28"/>
      <w:szCs w:val="18"/>
    </w:rPr>
  </w:style>
  <w:style w:type="character" w:customStyle="1" w:styleId="CartedtailCar">
    <w:name w:val="Carte_détail Car"/>
    <w:basedOn w:val="Policepardfaut"/>
    <w:link w:val="Cartedtail"/>
    <w:uiPriority w:val="12"/>
    <w:rsid w:val="007A1C2C"/>
    <w:rPr>
      <w:rFonts w:ascii="Segoe UI" w:eastAsia="Calibri" w:hAnsi="Segoe UI" w:cstheme="minorHAnsi"/>
      <w:sz w:val="20"/>
      <w:szCs w:val="16"/>
    </w:rPr>
  </w:style>
  <w:style w:type="paragraph" w:styleId="Listepuces2">
    <w:name w:val="List Bullet 2"/>
    <w:basedOn w:val="Normal"/>
    <w:autoRedefine/>
    <w:rsid w:val="00520614"/>
    <w:pPr>
      <w:numPr>
        <w:numId w:val="14"/>
      </w:numPr>
      <w:spacing w:after="0" w:line="240" w:lineRule="auto"/>
      <w:jc w:val="both"/>
    </w:pPr>
    <w:rPr>
      <w:rFonts w:ascii="Tahoma" w:eastAsia="Times New Roman" w:hAnsi="Tahoma" w:cs="Times New Roman"/>
      <w:szCs w:val="24"/>
      <w:lang w:val="fr-FR" w:eastAsia="fr-FR"/>
    </w:rPr>
  </w:style>
  <w:style w:type="paragraph" w:customStyle="1" w:styleId="GardeTitre">
    <w:name w:val="Garde_Titre"/>
    <w:basedOn w:val="Normal"/>
    <w:qFormat/>
    <w:rsid w:val="0032480C"/>
    <w:pPr>
      <w:spacing w:line="240" w:lineRule="auto"/>
      <w:ind w:left="284" w:right="284"/>
    </w:pPr>
    <w:rPr>
      <w:b/>
      <w:caps/>
      <w:color w:val="FFFFFF"/>
      <w:sz w:val="52"/>
      <w:szCs w:val="52"/>
      <w:lang w:val="fr-FR"/>
    </w:rPr>
  </w:style>
  <w:style w:type="paragraph" w:customStyle="1" w:styleId="GardeSsTitre">
    <w:name w:val="Garde_SsTitre"/>
    <w:basedOn w:val="Normal"/>
    <w:qFormat/>
    <w:rsid w:val="00520614"/>
    <w:pPr>
      <w:spacing w:line="240" w:lineRule="auto"/>
      <w:ind w:left="284" w:right="284"/>
    </w:pPr>
    <w:rPr>
      <w:color w:val="FFFFFF"/>
      <w:sz w:val="40"/>
      <w:szCs w:val="40"/>
      <w:lang w:val="fr-FR"/>
    </w:rPr>
  </w:style>
  <w:style w:type="paragraph" w:customStyle="1" w:styleId="GardeVersion">
    <w:name w:val="Garde_Version"/>
    <w:basedOn w:val="Normal"/>
    <w:qFormat/>
    <w:rsid w:val="00520614"/>
    <w:pPr>
      <w:spacing w:line="240" w:lineRule="auto"/>
      <w:ind w:left="284" w:right="284"/>
    </w:pPr>
    <w:rPr>
      <w:i/>
      <w:color w:val="FFFFFF"/>
      <w:sz w:val="28"/>
      <w:szCs w:val="28"/>
    </w:rPr>
  </w:style>
  <w:style w:type="paragraph" w:customStyle="1" w:styleId="Encartbleu">
    <w:name w:val="Encartbleu"/>
    <w:basedOn w:val="Normal"/>
    <w:next w:val="Normal"/>
    <w:link w:val="EncartbleuCar"/>
    <w:rsid w:val="00520614"/>
    <w:pPr>
      <w:tabs>
        <w:tab w:val="left" w:pos="284"/>
      </w:tabs>
      <w:spacing w:after="0" w:line="240" w:lineRule="auto"/>
    </w:pPr>
    <w:rPr>
      <w:rFonts w:eastAsia="Calibri" w:cs="Times New Roman"/>
      <w:color w:val="FFFFFF" w:themeColor="background1"/>
      <w:szCs w:val="22"/>
      <w:lang w:val="fr-FR"/>
    </w:rPr>
  </w:style>
  <w:style w:type="character" w:customStyle="1" w:styleId="EncartbleuCar">
    <w:name w:val="Encartbleu Car"/>
    <w:basedOn w:val="Policepardfaut"/>
    <w:link w:val="Encartbleu"/>
    <w:rsid w:val="00520614"/>
    <w:rPr>
      <w:rFonts w:ascii="Segoe UI" w:eastAsia="Calibri" w:hAnsi="Segoe UI" w:cs="Times New Roman"/>
      <w:color w:val="FFFFFF" w:themeColor="background1"/>
      <w:sz w:val="20"/>
    </w:rPr>
  </w:style>
  <w:style w:type="paragraph" w:customStyle="1" w:styleId="CartedtailBlanc">
    <w:name w:val="Carte_détailBlanc"/>
    <w:basedOn w:val="Cartedtail"/>
    <w:qFormat/>
    <w:rsid w:val="00520614"/>
    <w:rPr>
      <w:color w:val="FFFFFF" w:themeColor="background1"/>
    </w:rPr>
  </w:style>
  <w:style w:type="table" w:customStyle="1" w:styleId="Style1">
    <w:name w:val="Style1"/>
    <w:basedOn w:val="TableauNormal"/>
    <w:uiPriority w:val="99"/>
    <w:rsid w:val="0051757A"/>
    <w:pPr>
      <w:spacing w:before="120" w:after="120" w:line="240" w:lineRule="auto"/>
    </w:pPr>
    <w:tblPr>
      <w:tblStyleRowBandSize w:val="1"/>
    </w:tblPr>
    <w:tblStylePr w:type="firstRow">
      <w:rPr>
        <w:rFonts w:ascii="Segoe UI Semibold" w:hAnsi="Segoe UI Semibold"/>
        <w:b/>
        <w:caps w:val="0"/>
        <w:smallCaps/>
        <w:strike w:val="0"/>
        <w:dstrike w:val="0"/>
        <w:vanish w:val="0"/>
        <w:color w:val="002942" w:themeColor="text2"/>
        <w:vertAlign w:val="baseline"/>
      </w:rPr>
      <w:tblPr/>
      <w:tcPr>
        <w:tcBorders>
          <w:bottom w:val="single" w:sz="18" w:space="0" w:color="FF562E" w:themeColor="accent1"/>
        </w:tcBorders>
        <w:shd w:val="clear" w:color="auto" w:fill="FFFFFF" w:themeFill="background1"/>
      </w:tcPr>
    </w:tblStylePr>
    <w:tblStylePr w:type="firstCol">
      <w:rPr>
        <w:rFonts w:ascii="Segoe UI Semibold" w:hAnsi="Segoe UI Semibold"/>
        <w:color w:val="FF562E" w:themeColor="accent1"/>
        <w:sz w:val="22"/>
      </w:rPr>
      <w:tblPr/>
      <w:tcPr>
        <w:shd w:val="clear" w:color="auto" w:fill="E6E6E6" w:themeFill="accent2"/>
      </w:tcPr>
    </w:tblStylePr>
    <w:tblStylePr w:type="band1Horz">
      <w:tblPr/>
      <w:tcPr>
        <w:tcBorders>
          <w:bottom w:val="single" w:sz="4" w:space="0" w:color="E6E6E6" w:themeColor="accent2"/>
        </w:tcBorders>
      </w:tcPr>
    </w:tblStylePr>
    <w:tblStylePr w:type="band2Horz">
      <w:tblPr/>
      <w:tcPr>
        <w:tcBorders>
          <w:bottom w:val="single" w:sz="4" w:space="0" w:color="E6E6E6" w:themeColor="accent2"/>
        </w:tcBorders>
      </w:tcPr>
    </w:tblStylePr>
  </w:style>
  <w:style w:type="paragraph" w:customStyle="1" w:styleId="Pieddepage1">
    <w:name w:val="Pied de page1"/>
    <w:basedOn w:val="Normal"/>
    <w:link w:val="FooterCar"/>
    <w:qFormat/>
    <w:rsid w:val="00170796"/>
    <w:pPr>
      <w:tabs>
        <w:tab w:val="right" w:pos="9356"/>
      </w:tabs>
      <w:spacing w:after="0"/>
      <w:jc w:val="both"/>
    </w:pPr>
    <w:rPr>
      <w:rFonts w:eastAsia="Calibri" w:cs="Times New Roman"/>
      <w:color w:val="FF562E" w:themeColor="accent1"/>
      <w:sz w:val="22"/>
      <w:szCs w:val="22"/>
      <w:lang w:val="fr-FR"/>
    </w:rPr>
  </w:style>
  <w:style w:type="character" w:customStyle="1" w:styleId="FooterCar">
    <w:name w:val="Footer Car"/>
    <w:basedOn w:val="Policepardfaut"/>
    <w:link w:val="Pieddepage1"/>
    <w:rsid w:val="00170796"/>
    <w:rPr>
      <w:rFonts w:ascii="Segoe UI" w:eastAsia="Calibri" w:hAnsi="Segoe UI" w:cs="Times New Roman"/>
      <w:color w:val="FF562E" w:themeColor="accent1"/>
    </w:rPr>
  </w:style>
  <w:style w:type="paragraph" w:customStyle="1" w:styleId="En-tteTitreBlanc">
    <w:name w:val="En-tête TitreBlanc"/>
    <w:basedOn w:val="En-tteTitre"/>
    <w:qFormat/>
    <w:rsid w:val="00831E35"/>
    <w:rPr>
      <w:color w:val="FFFFFF" w:themeColor="background1"/>
    </w:rPr>
  </w:style>
  <w:style w:type="paragraph" w:styleId="Liste2">
    <w:name w:val="List 2"/>
    <w:basedOn w:val="Normal"/>
    <w:uiPriority w:val="99"/>
    <w:semiHidden/>
    <w:unhideWhenUsed/>
    <w:rsid w:val="00E506C4"/>
    <w:pPr>
      <w:ind w:left="566" w:hanging="283"/>
      <w:contextualSpacing/>
    </w:pPr>
  </w:style>
  <w:style w:type="paragraph" w:styleId="Textedebulles">
    <w:name w:val="Balloon Text"/>
    <w:basedOn w:val="Normal"/>
    <w:link w:val="TextedebullesCar"/>
    <w:uiPriority w:val="99"/>
    <w:semiHidden/>
    <w:unhideWhenUsed/>
    <w:rsid w:val="003A351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A3513"/>
    <w:rPr>
      <w:rFonts w:ascii="Tahoma" w:hAnsi="Tahoma" w:cs="Tahoma"/>
      <w:sz w:val="16"/>
      <w:szCs w:val="16"/>
      <w:lang w:val="en-US"/>
    </w:rPr>
  </w:style>
  <w:style w:type="paragraph" w:styleId="Sous-titre">
    <w:name w:val="Subtitle"/>
    <w:basedOn w:val="Normal"/>
    <w:next w:val="Normal"/>
    <w:link w:val="Sous-titreCar"/>
    <w:uiPriority w:val="11"/>
    <w:qFormat/>
    <w:rsid w:val="00501BF6"/>
    <w:pPr>
      <w:numPr>
        <w:ilvl w:val="1"/>
      </w:numPr>
      <w:spacing w:before="240" w:after="80"/>
    </w:pPr>
    <w:rPr>
      <w:rFonts w:asciiTheme="majorHAnsi" w:eastAsiaTheme="majorEastAsia" w:hAnsiTheme="majorHAnsi" w:cstheme="majorBidi"/>
      <w:i/>
      <w:iCs/>
      <w:color w:val="FF562E" w:themeColor="accent1"/>
      <w:spacing w:val="15"/>
      <w:sz w:val="24"/>
      <w:szCs w:val="24"/>
    </w:rPr>
  </w:style>
  <w:style w:type="character" w:customStyle="1" w:styleId="Sous-titreCar">
    <w:name w:val="Sous-titre Car"/>
    <w:basedOn w:val="Policepardfaut"/>
    <w:link w:val="Sous-titre"/>
    <w:uiPriority w:val="11"/>
    <w:rsid w:val="00501BF6"/>
    <w:rPr>
      <w:rFonts w:asciiTheme="majorHAnsi" w:eastAsiaTheme="majorEastAsia" w:hAnsiTheme="majorHAnsi" w:cstheme="majorBidi"/>
      <w:i/>
      <w:iCs/>
      <w:color w:val="FF562E" w:themeColor="accent1"/>
      <w:spacing w:val="15"/>
      <w:sz w:val="24"/>
      <w:szCs w:val="24"/>
      <w:lang w:val="en-US"/>
    </w:rPr>
  </w:style>
  <w:style w:type="paragraph" w:styleId="Notedefin">
    <w:name w:val="endnote text"/>
    <w:basedOn w:val="Normal"/>
    <w:link w:val="NotedefinCar"/>
    <w:uiPriority w:val="99"/>
    <w:semiHidden/>
    <w:unhideWhenUsed/>
    <w:rsid w:val="00AF73E4"/>
    <w:pPr>
      <w:spacing w:after="0" w:line="240" w:lineRule="auto"/>
    </w:pPr>
  </w:style>
  <w:style w:type="character" w:customStyle="1" w:styleId="NotedefinCar">
    <w:name w:val="Note de fin Car"/>
    <w:basedOn w:val="Policepardfaut"/>
    <w:link w:val="Notedefin"/>
    <w:uiPriority w:val="99"/>
    <w:semiHidden/>
    <w:rsid w:val="00AF73E4"/>
    <w:rPr>
      <w:rFonts w:ascii="Segoe UI" w:hAnsi="Segoe UI" w:cs="Segoe UI"/>
      <w:sz w:val="20"/>
      <w:szCs w:val="20"/>
      <w:lang w:val="en-US"/>
    </w:rPr>
  </w:style>
  <w:style w:type="character" w:styleId="Appeldenotedefin">
    <w:name w:val="endnote reference"/>
    <w:basedOn w:val="Policepardfaut"/>
    <w:uiPriority w:val="99"/>
    <w:semiHidden/>
    <w:unhideWhenUsed/>
    <w:rsid w:val="00AF73E4"/>
    <w:rPr>
      <w:vertAlign w:val="superscript"/>
    </w:rPr>
  </w:style>
  <w:style w:type="paragraph" w:styleId="Notedebasdepage">
    <w:name w:val="footnote text"/>
    <w:basedOn w:val="Normal"/>
    <w:link w:val="NotedebasdepageCar"/>
    <w:uiPriority w:val="99"/>
    <w:semiHidden/>
    <w:unhideWhenUsed/>
    <w:rsid w:val="00AF73E4"/>
    <w:pPr>
      <w:spacing w:after="0" w:line="240" w:lineRule="auto"/>
    </w:pPr>
  </w:style>
  <w:style w:type="character" w:customStyle="1" w:styleId="NotedebasdepageCar">
    <w:name w:val="Note de bas de page Car"/>
    <w:basedOn w:val="Policepardfaut"/>
    <w:link w:val="Notedebasdepage"/>
    <w:uiPriority w:val="99"/>
    <w:semiHidden/>
    <w:rsid w:val="00AF73E4"/>
    <w:rPr>
      <w:rFonts w:ascii="Segoe UI" w:hAnsi="Segoe UI" w:cs="Segoe UI"/>
      <w:sz w:val="20"/>
      <w:szCs w:val="20"/>
      <w:lang w:val="en-US"/>
    </w:rPr>
  </w:style>
  <w:style w:type="character" w:styleId="Appelnotedebasdep">
    <w:name w:val="footnote reference"/>
    <w:basedOn w:val="Policepardfaut"/>
    <w:uiPriority w:val="99"/>
    <w:semiHidden/>
    <w:unhideWhenUsed/>
    <w:rsid w:val="00AF73E4"/>
    <w:rPr>
      <w:vertAlign w:val="superscript"/>
    </w:rPr>
  </w:style>
  <w:style w:type="paragraph" w:styleId="TM4">
    <w:name w:val="toc 4"/>
    <w:basedOn w:val="Normal"/>
    <w:next w:val="Normal"/>
    <w:autoRedefine/>
    <w:uiPriority w:val="39"/>
    <w:semiHidden/>
    <w:unhideWhenUsed/>
    <w:rsid w:val="00AF73E4"/>
    <w:pPr>
      <w:spacing w:after="100"/>
      <w:ind w:left="600"/>
    </w:pPr>
  </w:style>
  <w:style w:type="table" w:customStyle="1" w:styleId="Tableau2">
    <w:name w:val="Tableau 2"/>
    <w:basedOn w:val="TableauNormal"/>
    <w:uiPriority w:val="99"/>
    <w:rsid w:val="00D84B03"/>
    <w:pPr>
      <w:spacing w:beforeAutospacing="1" w:after="0" w:afterAutospacing="1" w:line="360" w:lineRule="auto"/>
      <w:ind w:left="113"/>
    </w:pPr>
    <w:rPr>
      <w:rFonts w:ascii="Open Sans" w:eastAsia="Calibri" w:hAnsi="Open Sans" w:cs="Times New Roman"/>
      <w:szCs w:val="20"/>
      <w:lang w:eastAsia="fr-FR"/>
    </w:rPr>
    <w:tblPr>
      <w:tblStyleRowBandSize w:val="1"/>
      <w:tblStyleColBandSize w:val="1"/>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CellMar>
        <w:top w:w="57" w:type="dxa"/>
        <w:left w:w="57" w:type="dxa"/>
        <w:bottom w:w="57" w:type="dxa"/>
        <w:right w:w="57" w:type="dxa"/>
      </w:tblCellMar>
    </w:tblPr>
    <w:tcPr>
      <w:shd w:val="clear" w:color="auto" w:fill="E1E9F5"/>
      <w:vAlign w:val="center"/>
    </w:tcPr>
    <w:tblStylePr w:type="firstRow">
      <w:pPr>
        <w:wordWrap/>
        <w:spacing w:beforeLines="0" w:beforeAutospacing="0" w:afterLines="0" w:afterAutospacing="0" w:line="360" w:lineRule="auto"/>
        <w:contextualSpacing/>
        <w:jc w:val="center"/>
      </w:pPr>
      <w:rPr>
        <w:rFonts w:ascii="Kaushan Script" w:hAnsi="Kaushan Script"/>
        <w:b/>
        <w:caps/>
        <w:smallCaps w:val="0"/>
        <w:color w:val="1D71B8"/>
        <w:sz w:val="28"/>
      </w:rPr>
      <w:tblPr/>
      <w:trPr>
        <w:cantSplit w:val="0"/>
        <w:tblHeader/>
      </w:trPr>
      <w:tcPr>
        <w:shd w:val="clear" w:color="auto" w:fill="E1E9F5"/>
      </w:tcPr>
    </w:tblStylePr>
    <w:tblStylePr w:type="firstCol">
      <w:rPr>
        <w:rFonts w:ascii="Oswald" w:hAnsi="Oswald"/>
        <w:b/>
        <w:i w:val="0"/>
        <w:caps/>
        <w:smallCaps w:val="0"/>
        <w:color w:val="404040"/>
        <w:sz w:val="28"/>
      </w:rPr>
      <w:tblPr>
        <w:tblCellMar>
          <w:top w:w="113" w:type="dxa"/>
          <w:left w:w="113" w:type="dxa"/>
          <w:bottom w:w="113" w:type="dxa"/>
          <w:right w:w="113" w:type="dxa"/>
        </w:tblCellMar>
      </w:tblPr>
      <w:trPr>
        <w:cantSplit w:val="0"/>
      </w:trPr>
    </w:tblStylePr>
    <w:tblStylePr w:type="lastCol">
      <w:rPr>
        <w:rFonts w:ascii="Yesteryear" w:hAnsi="Yesteryear"/>
      </w:rPr>
    </w:tblStylePr>
    <w:tblStylePr w:type="band1Horz">
      <w:pPr>
        <w:keepNext w:val="0"/>
        <w:keepLines w:val="0"/>
        <w:pageBreakBefore w:val="0"/>
        <w:widowControl w:val="0"/>
        <w:wordWrap/>
      </w:pPr>
      <w:rPr>
        <w:rFonts w:ascii="Yesteryear" w:hAnsi="Yesteryear"/>
        <w:sz w:val="20"/>
      </w:rPr>
      <w:tblPr/>
      <w:tcPr>
        <w:shd w:val="clear" w:color="auto" w:fill="FFFFFF"/>
      </w:tcPr>
    </w:tblStylePr>
    <w:tblStylePr w:type="band2Horz">
      <w:pPr>
        <w:keepNext w:val="0"/>
        <w:keepLines w:val="0"/>
        <w:pageBreakBefore w:val="0"/>
        <w:widowControl w:val="0"/>
        <w:suppressLineNumbers w:val="0"/>
        <w:suppressAutoHyphens w:val="0"/>
        <w:wordWrap/>
      </w:pPr>
      <w:rPr>
        <w:rFonts w:ascii="Yesteryear" w:hAnsi="Yesteryear"/>
      </w:rPr>
      <w:tblPr/>
      <w:tcPr>
        <w:tcBorders>
          <w:top w:val="single" w:sz="18" w:space="0" w:color="FFFFFF"/>
          <w:left w:val="single" w:sz="18" w:space="0" w:color="FFFFFF"/>
          <w:bottom w:val="single" w:sz="18" w:space="0" w:color="FFFFFF"/>
          <w:right w:val="single" w:sz="18" w:space="0" w:color="FFFFFF"/>
          <w:insideH w:val="nil"/>
          <w:insideV w:val="single" w:sz="18" w:space="0" w:color="FFFFFF"/>
          <w:tl2br w:val="nil"/>
          <w:tr2bl w:val="nil"/>
        </w:tcBorders>
        <w:shd w:val="clear" w:color="auto" w:fill="F2F2F2"/>
      </w:tcPr>
    </w:tblStylePr>
    <w:tblStylePr w:type="nwCell">
      <w:tblPr/>
      <w:tcPr>
        <w:tcBorders>
          <w:top w:val="nil"/>
          <w:left w:val="nil"/>
          <w:bottom w:val="nil"/>
          <w:right w:val="nil"/>
          <w:insideH w:val="nil"/>
          <w:insideV w:val="nil"/>
        </w:tcBorders>
        <w:shd w:val="clear" w:color="auto" w:fill="FFFFFF"/>
      </w:tcPr>
    </w:tblStylePr>
  </w:style>
  <w:style w:type="paragraph" w:customStyle="1" w:styleId="Intitul">
    <w:name w:val="Intitulé"/>
    <w:basedOn w:val="Normal"/>
    <w:link w:val="IntitulCar"/>
    <w:qFormat/>
    <w:rsid w:val="00D67434"/>
    <w:pPr>
      <w:keepLines/>
      <w:spacing w:after="0" w:line="240" w:lineRule="auto"/>
      <w:jc w:val="both"/>
    </w:pPr>
    <w:rPr>
      <w:rFonts w:ascii="Calibri" w:eastAsia="Calibri" w:hAnsi="Calibri" w:cs="Times New Roman"/>
      <w:b/>
      <w:color w:val="5075A9"/>
      <w:sz w:val="24"/>
      <w:szCs w:val="22"/>
      <w:lang w:val="fr-FR"/>
    </w:rPr>
  </w:style>
  <w:style w:type="character" w:customStyle="1" w:styleId="IntitulCar">
    <w:name w:val="Intitulé Car"/>
    <w:link w:val="Intitul"/>
    <w:rsid w:val="00D67434"/>
    <w:rPr>
      <w:rFonts w:ascii="Calibri" w:eastAsia="Calibri" w:hAnsi="Calibri" w:cs="Times New Roman"/>
      <w:b/>
      <w:color w:val="5075A9"/>
      <w:sz w:val="24"/>
    </w:rPr>
  </w:style>
  <w:style w:type="paragraph" w:customStyle="1" w:styleId="Prcisions">
    <w:name w:val="Précisions"/>
    <w:basedOn w:val="Normal"/>
    <w:link w:val="PrcisionsCar"/>
    <w:qFormat/>
    <w:rsid w:val="00D67434"/>
    <w:pPr>
      <w:keepLines/>
      <w:spacing w:after="0" w:line="240" w:lineRule="auto"/>
      <w:jc w:val="both"/>
    </w:pPr>
    <w:rPr>
      <w:rFonts w:ascii="Calibri" w:eastAsia="Calibri" w:hAnsi="Calibri" w:cs="Times New Roman"/>
      <w:i/>
      <w:sz w:val="24"/>
      <w:szCs w:val="22"/>
      <w:lang w:val="fr-FR"/>
    </w:rPr>
  </w:style>
  <w:style w:type="character" w:customStyle="1" w:styleId="PrcisionsCar">
    <w:name w:val="Précisions Car"/>
    <w:link w:val="Prcisions"/>
    <w:rsid w:val="00D67434"/>
    <w:rPr>
      <w:rFonts w:ascii="Calibri" w:eastAsia="Calibri" w:hAnsi="Calibri" w:cs="Times New Roman"/>
      <w:i/>
      <w:sz w:val="24"/>
    </w:rPr>
  </w:style>
  <w:style w:type="paragraph" w:styleId="Explorateurdedocuments">
    <w:name w:val="Document Map"/>
    <w:basedOn w:val="Normal"/>
    <w:link w:val="ExplorateurdedocumentsCar"/>
    <w:uiPriority w:val="99"/>
    <w:semiHidden/>
    <w:unhideWhenUsed/>
    <w:rsid w:val="001751C1"/>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1751C1"/>
    <w:rPr>
      <w:rFonts w:ascii="Tahoma" w:hAnsi="Tahoma" w:cs="Tahoma"/>
      <w:sz w:val="16"/>
      <w:szCs w:val="16"/>
      <w:lang w:val="en-US"/>
    </w:rPr>
  </w:style>
  <w:style w:type="paragraph" w:customStyle="1" w:styleId="Listeniv2">
    <w:name w:val="Liste niv 2"/>
    <w:basedOn w:val="Liste"/>
    <w:uiPriority w:val="8"/>
    <w:unhideWhenUsed/>
    <w:qFormat/>
    <w:rsid w:val="00163669"/>
    <w:pPr>
      <w:keepNext/>
      <w:keepLines/>
      <w:numPr>
        <w:numId w:val="0"/>
      </w:numPr>
      <w:tabs>
        <w:tab w:val="clear" w:pos="284"/>
        <w:tab w:val="left" w:pos="426"/>
        <w:tab w:val="left" w:pos="851"/>
      </w:tabs>
      <w:spacing w:before="0" w:after="100" w:afterAutospacing="1" w:line="276" w:lineRule="auto"/>
      <w:ind w:left="851" w:hanging="425"/>
    </w:pPr>
    <w:rPr>
      <w:rFonts w:ascii="Calibri" w:hAnsi="Calibri"/>
      <w:sz w:val="24"/>
      <w:szCs w:val="20"/>
    </w:rPr>
  </w:style>
  <w:style w:type="paragraph" w:customStyle="1" w:styleId="Listeniv3">
    <w:name w:val="Liste niv 3"/>
    <w:basedOn w:val="Listeniv2"/>
    <w:uiPriority w:val="8"/>
    <w:unhideWhenUsed/>
    <w:qFormat/>
    <w:rsid w:val="00163669"/>
    <w:pPr>
      <w:tabs>
        <w:tab w:val="clear" w:pos="426"/>
        <w:tab w:val="left" w:pos="1276"/>
      </w:tabs>
      <w:ind w:left="1491" w:hanging="640"/>
    </w:pPr>
  </w:style>
  <w:style w:type="character" w:customStyle="1" w:styleId="ListeCar">
    <w:name w:val="Liste Car"/>
    <w:link w:val="Liste"/>
    <w:uiPriority w:val="8"/>
    <w:rsid w:val="00163669"/>
    <w:rPr>
      <w:rFonts w:ascii="Segoe UI" w:eastAsia="Calibri" w:hAnsi="Segoe UI" w:cs="Times New Roman"/>
      <w:sz w:val="20"/>
      <w:lang w:val="en-US"/>
    </w:rPr>
  </w:style>
  <w:style w:type="paragraph" w:customStyle="1" w:styleId="Listeniv4">
    <w:name w:val="Liste niv 4"/>
    <w:basedOn w:val="Listeniv3"/>
    <w:uiPriority w:val="8"/>
    <w:unhideWhenUsed/>
    <w:qFormat/>
    <w:rsid w:val="00163669"/>
    <w:pPr>
      <w:ind w:left="1701" w:hanging="425"/>
    </w:pPr>
  </w:style>
  <w:style w:type="paragraph" w:customStyle="1" w:styleId="Listeniv5">
    <w:name w:val="Liste niv 5"/>
    <w:basedOn w:val="Listeniv4"/>
    <w:uiPriority w:val="8"/>
    <w:unhideWhenUsed/>
    <w:qFormat/>
    <w:rsid w:val="00163669"/>
    <w:pPr>
      <w:ind w:left="2127" w:hanging="426"/>
    </w:pPr>
  </w:style>
  <w:style w:type="paragraph" w:styleId="NormalWeb">
    <w:name w:val="Normal (Web)"/>
    <w:basedOn w:val="Normal"/>
    <w:uiPriority w:val="99"/>
    <w:semiHidden/>
    <w:unhideWhenUsed/>
    <w:rsid w:val="00C741A8"/>
    <w:pPr>
      <w:spacing w:after="225" w:line="240" w:lineRule="auto"/>
    </w:pPr>
    <w:rPr>
      <w:rFonts w:ascii="Times New Roman" w:eastAsia="Times New Roman" w:hAnsi="Times New Roman" w:cs="Times New Roman"/>
      <w:color w:val="333333"/>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35429">
      <w:bodyDiv w:val="1"/>
      <w:marLeft w:val="0"/>
      <w:marRight w:val="0"/>
      <w:marTop w:val="0"/>
      <w:marBottom w:val="0"/>
      <w:divBdr>
        <w:top w:val="none" w:sz="0" w:space="0" w:color="auto"/>
        <w:left w:val="none" w:sz="0" w:space="0" w:color="auto"/>
        <w:bottom w:val="none" w:sz="0" w:space="0" w:color="auto"/>
        <w:right w:val="none" w:sz="0" w:space="0" w:color="auto"/>
      </w:divBdr>
      <w:divsChild>
        <w:div w:id="1950772996">
          <w:marLeft w:val="0"/>
          <w:marRight w:val="0"/>
          <w:marTop w:val="0"/>
          <w:marBottom w:val="0"/>
          <w:divBdr>
            <w:top w:val="none" w:sz="0" w:space="0" w:color="auto"/>
            <w:left w:val="none" w:sz="0" w:space="0" w:color="auto"/>
            <w:bottom w:val="none" w:sz="0" w:space="0" w:color="auto"/>
            <w:right w:val="none" w:sz="0" w:space="0" w:color="auto"/>
          </w:divBdr>
          <w:divsChild>
            <w:div w:id="694506228">
              <w:marLeft w:val="0"/>
              <w:marRight w:val="0"/>
              <w:marTop w:val="900"/>
              <w:marBottom w:val="900"/>
              <w:divBdr>
                <w:top w:val="none" w:sz="0" w:space="0" w:color="auto"/>
                <w:left w:val="none" w:sz="0" w:space="0" w:color="auto"/>
                <w:bottom w:val="none" w:sz="0" w:space="0" w:color="auto"/>
                <w:right w:val="none" w:sz="0" w:space="0" w:color="auto"/>
              </w:divBdr>
              <w:divsChild>
                <w:div w:id="295836692">
                  <w:marLeft w:val="20"/>
                  <w:marRight w:val="0"/>
                  <w:marTop w:val="0"/>
                  <w:marBottom w:val="0"/>
                  <w:divBdr>
                    <w:top w:val="none" w:sz="0" w:space="0" w:color="auto"/>
                    <w:left w:val="none" w:sz="0" w:space="0" w:color="auto"/>
                    <w:bottom w:val="none" w:sz="0" w:space="0" w:color="auto"/>
                    <w:right w:val="none" w:sz="0" w:space="0" w:color="auto"/>
                  </w:divBdr>
                  <w:divsChild>
                    <w:div w:id="490679716">
                      <w:marLeft w:val="0"/>
                      <w:marRight w:val="0"/>
                      <w:marTop w:val="0"/>
                      <w:marBottom w:val="0"/>
                      <w:divBdr>
                        <w:top w:val="none" w:sz="0" w:space="0" w:color="auto"/>
                        <w:left w:val="none" w:sz="0" w:space="0" w:color="auto"/>
                        <w:bottom w:val="none" w:sz="0" w:space="0" w:color="auto"/>
                        <w:right w:val="none" w:sz="0" w:space="0" w:color="auto"/>
                      </w:divBdr>
                      <w:divsChild>
                        <w:div w:id="369756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07867719">
      <w:bodyDiv w:val="1"/>
      <w:marLeft w:val="0"/>
      <w:marRight w:val="0"/>
      <w:marTop w:val="0"/>
      <w:marBottom w:val="0"/>
      <w:divBdr>
        <w:top w:val="none" w:sz="0" w:space="0" w:color="auto"/>
        <w:left w:val="none" w:sz="0" w:space="0" w:color="auto"/>
        <w:bottom w:val="none" w:sz="0" w:space="0" w:color="auto"/>
        <w:right w:val="none" w:sz="0" w:space="0" w:color="auto"/>
      </w:divBdr>
    </w:div>
    <w:div w:id="1688099059">
      <w:bodyDiv w:val="1"/>
      <w:marLeft w:val="0"/>
      <w:marRight w:val="0"/>
      <w:marTop w:val="0"/>
      <w:marBottom w:val="0"/>
      <w:divBdr>
        <w:top w:val="none" w:sz="0" w:space="0" w:color="auto"/>
        <w:left w:val="none" w:sz="0" w:space="0" w:color="auto"/>
        <w:bottom w:val="none" w:sz="0" w:space="0" w:color="auto"/>
        <w:right w:val="none" w:sz="0" w:space="0" w:color="auto"/>
      </w:divBdr>
      <w:divsChild>
        <w:div w:id="1398748673">
          <w:marLeft w:val="0"/>
          <w:marRight w:val="0"/>
          <w:marTop w:val="0"/>
          <w:marBottom w:val="0"/>
          <w:divBdr>
            <w:top w:val="none" w:sz="0" w:space="0" w:color="auto"/>
            <w:left w:val="none" w:sz="0" w:space="0" w:color="auto"/>
            <w:bottom w:val="none" w:sz="0" w:space="0" w:color="auto"/>
            <w:right w:val="none" w:sz="0" w:space="0" w:color="auto"/>
          </w:divBdr>
        </w:div>
      </w:divsChild>
    </w:div>
    <w:div w:id="198666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5.png"/><Relationship Id="rId5" Type="http://schemas.openxmlformats.org/officeDocument/2006/relationships/numbering" Target="numbering.xml"/><Relationship Id="rId15" Type="http://schemas.openxmlformats.org/officeDocument/2006/relationships/hyperlink" Target="http://www.actimage.com"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arches@actimage.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ACHAD\AppData\Local\Temp\Template-Commercial-2.dotx" TargetMode="External"/></Relationships>
</file>

<file path=word/theme/theme1.xml><?xml version="1.0" encoding="utf-8"?>
<a:theme xmlns:a="http://schemas.openxmlformats.org/drawingml/2006/main" name="Actimage">
  <a:themeElements>
    <a:clrScheme name="Actimage">
      <a:dk1>
        <a:srgbClr val="000000"/>
      </a:dk1>
      <a:lt1>
        <a:sysClr val="window" lastClr="FFFFFF"/>
      </a:lt1>
      <a:dk2>
        <a:srgbClr val="002942"/>
      </a:dk2>
      <a:lt2>
        <a:srgbClr val="B8BCC9"/>
      </a:lt2>
      <a:accent1>
        <a:srgbClr val="FF562E"/>
      </a:accent1>
      <a:accent2>
        <a:srgbClr val="E6E6E6"/>
      </a:accent2>
      <a:accent3>
        <a:srgbClr val="EEECE1"/>
      </a:accent3>
      <a:accent4>
        <a:srgbClr val="F2F2F2"/>
      </a:accent4>
      <a:accent5>
        <a:srgbClr val="4472C4"/>
      </a:accent5>
      <a:accent6>
        <a:srgbClr val="70AD47"/>
      </a:accent6>
      <a:hlink>
        <a:srgbClr val="FF562E"/>
      </a:hlink>
      <a:folHlink>
        <a:srgbClr val="FF562E"/>
      </a:folHlink>
    </a:clrScheme>
    <a:fontScheme name="Actimage">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C773F1476C0F43BD9338AA2E9AC2BE" ma:contentTypeVersion="0" ma:contentTypeDescription="Crée un document." ma:contentTypeScope="" ma:versionID="011c744766c89cd2a68d679d97e466b4">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D4AE2-E1B1-4EDA-BD93-3948C51A7661}">
  <ds:schemaRefs>
    <ds:schemaRef ds:uri="http://schemas.microsoft.com/sharepoint/v3/contenttype/forms"/>
  </ds:schemaRefs>
</ds:datastoreItem>
</file>

<file path=customXml/itemProps2.xml><?xml version="1.0" encoding="utf-8"?>
<ds:datastoreItem xmlns:ds="http://schemas.openxmlformats.org/officeDocument/2006/customXml" ds:itemID="{7F2A6356-6327-4E42-9EB3-9CBF39CBB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2E4355E-55B0-4DFC-A1EA-74CE0C64EE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60098F1-8F40-4941-802C-D1F26BE66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Template-Commercial-2.dotx</Template>
  <TotalTime>179</TotalTime>
  <Pages>19</Pages>
  <Words>3971</Words>
  <Characters>21845</Characters>
  <Application>Microsoft Office Word</Application>
  <DocSecurity>0</DocSecurity>
  <Lines>182</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ACTIMAGE</Company>
  <LinksUpToDate>false</LinksUpToDate>
  <CharactersWithSpaces>25765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NATACHAD</dc:creator>
  <cp:lastModifiedBy>MATTER Sébastien (PRESTA EXT)</cp:lastModifiedBy>
  <cp:revision>29</cp:revision>
  <dcterms:created xsi:type="dcterms:W3CDTF">2016-01-24T18:07:00Z</dcterms:created>
  <dcterms:modified xsi:type="dcterms:W3CDTF">2016-04-01T08:25:00Z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0x0101005AC773F1476C0F43BD9338AA2E9AC2BE</vt:lpwstr>
  </property>
</Properties>
</file>